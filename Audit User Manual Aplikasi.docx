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1CC9" w14:textId="77777777" w:rsidR="000D540D" w:rsidRDefault="000D540D" w:rsidP="000D540D">
      <w:pPr>
        <w:pStyle w:val="NoSpacing"/>
        <w:spacing w:line="360" w:lineRule="auto"/>
        <w:ind w:hanging="142"/>
        <w:rPr>
          <w:b/>
          <w:bCs/>
          <w:sz w:val="28"/>
          <w:szCs w:val="28"/>
        </w:rPr>
        <w:sectPr w:rsidR="000D540D" w:rsidSect="0093564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</w:p>
    <w:p w14:paraId="08BC363F" w14:textId="44D6D596" w:rsidR="000F0922" w:rsidRDefault="00C8660F" w:rsidP="00C8660F">
      <w:pPr>
        <w:pStyle w:val="Heading1"/>
      </w:pPr>
      <w:r>
        <w:t xml:space="preserve"> </w:t>
      </w:r>
      <w:r w:rsidR="00634F50">
        <w:t xml:space="preserve">TUGAS INDIVIDU KE-2 </w:t>
      </w:r>
      <w:r w:rsidR="00634F50">
        <w:br/>
      </w:r>
      <w:r w:rsidR="005D5418">
        <w:t>AUDIT USER MANUAL APLIKASI</w:t>
      </w:r>
    </w:p>
    <w:p w14:paraId="3779BF97" w14:textId="5547565E" w:rsidR="000D656C" w:rsidRPr="005D5418" w:rsidRDefault="000D656C" w:rsidP="003D21FA">
      <w:pPr>
        <w:pStyle w:val="NoSpacing"/>
        <w:spacing w:line="360" w:lineRule="auto"/>
        <w:jc w:val="center"/>
      </w:pPr>
      <w:proofErr w:type="spellStart"/>
      <w:r w:rsidRPr="005D5418">
        <w:t>Ditunjukan</w:t>
      </w:r>
      <w:proofErr w:type="spellEnd"/>
      <w:r w:rsidRPr="005D5418">
        <w:t xml:space="preserve"> </w:t>
      </w:r>
      <w:proofErr w:type="spellStart"/>
      <w:r w:rsidRPr="005D5418">
        <w:t>untuk</w:t>
      </w:r>
      <w:proofErr w:type="spellEnd"/>
      <w:r w:rsidRPr="005D5418">
        <w:t xml:space="preserve"> </w:t>
      </w:r>
      <w:proofErr w:type="spellStart"/>
      <w:r w:rsidRPr="005D5418">
        <w:t>memenuhi</w:t>
      </w:r>
      <w:proofErr w:type="spellEnd"/>
      <w:r w:rsidRPr="005D5418">
        <w:t xml:space="preserve"> </w:t>
      </w:r>
      <w:proofErr w:type="spellStart"/>
      <w:r w:rsidRPr="005D5418">
        <w:t>tugas</w:t>
      </w:r>
      <w:proofErr w:type="spellEnd"/>
      <w:r w:rsidR="00A82C88" w:rsidRPr="005D5418">
        <w:t xml:space="preserve"> </w:t>
      </w:r>
      <w:proofErr w:type="spellStart"/>
      <w:r w:rsidR="00A82C88" w:rsidRPr="005D5418">
        <w:t>mata</w:t>
      </w:r>
      <w:proofErr w:type="spellEnd"/>
      <w:r w:rsidR="00A82C88" w:rsidRPr="005D5418">
        <w:t xml:space="preserve"> </w:t>
      </w:r>
      <w:proofErr w:type="spellStart"/>
      <w:r w:rsidR="00A82C88" w:rsidRPr="005D5418">
        <w:t>kuliah</w:t>
      </w:r>
      <w:proofErr w:type="spellEnd"/>
      <w:r w:rsidRPr="005D5418">
        <w:t xml:space="preserve"> </w:t>
      </w:r>
      <w:r w:rsidR="00634F50" w:rsidRPr="005D5418">
        <w:t>Bahasa Indonesia</w:t>
      </w:r>
      <w:r w:rsidR="00127001" w:rsidRPr="005D5418">
        <w:t xml:space="preserve"> yang </w:t>
      </w:r>
      <w:proofErr w:type="spellStart"/>
      <w:r w:rsidR="00127001" w:rsidRPr="005D5418">
        <w:t>Diampu</w:t>
      </w:r>
      <w:proofErr w:type="spellEnd"/>
      <w:r w:rsidR="00E45623">
        <w:t xml:space="preserve"> </w:t>
      </w:r>
      <w:r w:rsidRPr="005D5418">
        <w:t>oleh</w:t>
      </w:r>
      <w:r w:rsidR="00F3110C">
        <w:t xml:space="preserve"> </w:t>
      </w:r>
      <w:r w:rsidR="00C8660F" w:rsidRPr="005D5418">
        <w:t>Bapak</w:t>
      </w:r>
      <w:r w:rsidR="00F11BA6" w:rsidRPr="005D5418">
        <w:t xml:space="preserve">: </w:t>
      </w:r>
      <w:proofErr w:type="spellStart"/>
      <w:r w:rsidR="00C8660F" w:rsidRPr="005D5418">
        <w:t>Musfi</w:t>
      </w:r>
      <w:proofErr w:type="spellEnd"/>
      <w:r w:rsidR="00C8660F" w:rsidRPr="005D5418">
        <w:t xml:space="preserve"> </w:t>
      </w:r>
      <w:proofErr w:type="spellStart"/>
      <w:r w:rsidR="00C8660F" w:rsidRPr="005D5418">
        <w:t>Yuliadi</w:t>
      </w:r>
      <w:proofErr w:type="spellEnd"/>
      <w:r w:rsidR="00C8660F" w:rsidRPr="005D5418">
        <w:t>, S.T., M.IST.</w:t>
      </w:r>
    </w:p>
    <w:p w14:paraId="54B7E03E" w14:textId="77777777" w:rsidR="00791158" w:rsidRPr="00CF1046" w:rsidRDefault="00791158" w:rsidP="003D21FA">
      <w:pPr>
        <w:pStyle w:val="NoSpacing"/>
        <w:spacing w:line="360" w:lineRule="auto"/>
        <w:jc w:val="center"/>
        <w:rPr>
          <w:i/>
          <w:iCs/>
        </w:rPr>
      </w:pPr>
    </w:p>
    <w:p w14:paraId="2D2282F1" w14:textId="77777777" w:rsidR="00791158" w:rsidRDefault="00791158" w:rsidP="003D21FA">
      <w:pPr>
        <w:pStyle w:val="NoSpacing"/>
        <w:spacing w:line="360" w:lineRule="auto"/>
        <w:jc w:val="center"/>
      </w:pPr>
    </w:p>
    <w:p w14:paraId="200617EB" w14:textId="77777777" w:rsidR="00791158" w:rsidRDefault="009701A0" w:rsidP="00082402">
      <w:pPr>
        <w:pStyle w:val="NoSpacing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150826CF" wp14:editId="50E01CCE">
            <wp:simplePos x="0" y="0"/>
            <wp:positionH relativeFrom="margin">
              <wp:align>center</wp:align>
            </wp:positionH>
            <wp:positionV relativeFrom="paragraph">
              <wp:posOffset>86578</wp:posOffset>
            </wp:positionV>
            <wp:extent cx="2342515" cy="2327275"/>
            <wp:effectExtent l="0" t="0" r="635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046F9" w14:textId="77777777" w:rsidR="00791158" w:rsidRDefault="00791158" w:rsidP="00082402">
      <w:pPr>
        <w:pStyle w:val="NoSpacing"/>
        <w:spacing w:line="360" w:lineRule="auto"/>
        <w:jc w:val="both"/>
      </w:pPr>
    </w:p>
    <w:p w14:paraId="653F8590" w14:textId="77777777" w:rsidR="00791158" w:rsidRDefault="00791158" w:rsidP="00082402">
      <w:pPr>
        <w:pStyle w:val="NoSpacing"/>
        <w:spacing w:line="360" w:lineRule="auto"/>
        <w:jc w:val="both"/>
      </w:pPr>
    </w:p>
    <w:p w14:paraId="50F3CD9D" w14:textId="77777777" w:rsidR="00791158" w:rsidRDefault="00791158" w:rsidP="00082402">
      <w:pPr>
        <w:pStyle w:val="NoSpacing"/>
        <w:spacing w:line="360" w:lineRule="auto"/>
        <w:jc w:val="both"/>
      </w:pPr>
    </w:p>
    <w:p w14:paraId="3423D3E2" w14:textId="77777777" w:rsidR="00791158" w:rsidRDefault="00791158" w:rsidP="00082402">
      <w:pPr>
        <w:pStyle w:val="NoSpacing"/>
        <w:spacing w:line="360" w:lineRule="auto"/>
        <w:jc w:val="both"/>
      </w:pPr>
    </w:p>
    <w:p w14:paraId="5D844264" w14:textId="77777777" w:rsidR="00791158" w:rsidRDefault="00791158" w:rsidP="00082402">
      <w:pPr>
        <w:pStyle w:val="NoSpacing"/>
        <w:spacing w:line="360" w:lineRule="auto"/>
        <w:jc w:val="both"/>
      </w:pPr>
    </w:p>
    <w:p w14:paraId="35F3E67F" w14:textId="77777777" w:rsidR="00791158" w:rsidRDefault="00791158" w:rsidP="00082402">
      <w:pPr>
        <w:pStyle w:val="NoSpacing"/>
        <w:spacing w:line="360" w:lineRule="auto"/>
        <w:jc w:val="both"/>
      </w:pPr>
    </w:p>
    <w:p w14:paraId="68DE6CC0" w14:textId="77777777" w:rsidR="00791158" w:rsidRDefault="00791158" w:rsidP="00082402">
      <w:pPr>
        <w:pStyle w:val="NoSpacing"/>
        <w:spacing w:line="360" w:lineRule="auto"/>
        <w:jc w:val="both"/>
      </w:pPr>
    </w:p>
    <w:p w14:paraId="37FF010E" w14:textId="77777777" w:rsidR="003D21FA" w:rsidRDefault="003D21FA" w:rsidP="00791158">
      <w:pPr>
        <w:pStyle w:val="NoSpacing"/>
        <w:spacing w:line="360" w:lineRule="auto"/>
        <w:jc w:val="both"/>
      </w:pPr>
    </w:p>
    <w:p w14:paraId="4CD840DD" w14:textId="77777777" w:rsidR="003D21FA" w:rsidRDefault="003D21FA" w:rsidP="00791158">
      <w:pPr>
        <w:pStyle w:val="NoSpacing"/>
        <w:spacing w:line="360" w:lineRule="auto"/>
        <w:jc w:val="both"/>
      </w:pPr>
    </w:p>
    <w:p w14:paraId="1F3D42C4" w14:textId="24F1BF87" w:rsidR="00657630" w:rsidRDefault="00316083" w:rsidP="00657630">
      <w:pPr>
        <w:jc w:val="center"/>
      </w:pPr>
      <w:r w:rsidRPr="00316083">
        <w:t>DISUSUN OLEH</w:t>
      </w:r>
      <w:r w:rsidR="00127001">
        <w:t>:</w:t>
      </w:r>
    </w:p>
    <w:p w14:paraId="0C3722F0" w14:textId="77777777" w:rsidR="00657630" w:rsidRDefault="00657630" w:rsidP="00657630">
      <w:pPr>
        <w:jc w:val="center"/>
      </w:pPr>
    </w:p>
    <w:p w14:paraId="3A43FA79" w14:textId="01F9D654" w:rsidR="00657630" w:rsidRDefault="00657630" w:rsidP="00893AD8">
      <w:pPr>
        <w:tabs>
          <w:tab w:val="left" w:pos="3544"/>
          <w:tab w:val="left" w:pos="3686"/>
        </w:tabs>
        <w:ind w:left="2127"/>
        <w:jc w:val="left"/>
      </w:pPr>
      <w:r>
        <w:t>Nama</w:t>
      </w:r>
      <w:r w:rsidR="00893AD8">
        <w:tab/>
        <w:t>:</w:t>
      </w:r>
      <w:r w:rsidR="00893AD8">
        <w:tab/>
      </w:r>
      <w:r w:rsidR="005D5418">
        <w:t xml:space="preserve">Rifqi </w:t>
      </w:r>
      <w:proofErr w:type="spellStart"/>
      <w:r w:rsidR="005D5418">
        <w:t>Farras</w:t>
      </w:r>
      <w:proofErr w:type="spellEnd"/>
      <w:r w:rsidR="005D5418">
        <w:t xml:space="preserve"> Hasyim</w:t>
      </w:r>
      <w:r w:rsidR="00893AD8">
        <w:t xml:space="preserve"> </w:t>
      </w:r>
    </w:p>
    <w:p w14:paraId="5CECD104" w14:textId="51DD12DE" w:rsidR="00657630" w:rsidRDefault="00657630" w:rsidP="00893AD8">
      <w:pPr>
        <w:tabs>
          <w:tab w:val="left" w:pos="3544"/>
          <w:tab w:val="left" w:pos="3686"/>
        </w:tabs>
        <w:ind w:left="-142" w:firstLine="2269"/>
        <w:jc w:val="left"/>
      </w:pPr>
      <w:r>
        <w:t>NPM</w:t>
      </w:r>
      <w:r w:rsidR="00893AD8">
        <w:tab/>
        <w:t>:</w:t>
      </w:r>
      <w:r w:rsidR="00893AD8">
        <w:tab/>
        <w:t>1253000</w:t>
      </w:r>
      <w:r w:rsidR="005D5418">
        <w:t>08</w:t>
      </w:r>
    </w:p>
    <w:p w14:paraId="041B7739" w14:textId="77777777" w:rsidR="00657630" w:rsidRDefault="00657630" w:rsidP="00893AD8">
      <w:pPr>
        <w:tabs>
          <w:tab w:val="left" w:pos="3544"/>
          <w:tab w:val="left" w:pos="3686"/>
        </w:tabs>
        <w:ind w:left="4536" w:hanging="2409"/>
        <w:jc w:val="left"/>
      </w:pPr>
      <w:r>
        <w:t>Prog</w:t>
      </w:r>
      <w:r w:rsidR="003E6272">
        <w:t>r</w:t>
      </w:r>
      <w:r>
        <w:t xml:space="preserve">am </w:t>
      </w:r>
      <w:r w:rsidR="00893AD8">
        <w:t>Studi</w:t>
      </w:r>
      <w:r w:rsidR="00893AD8">
        <w:tab/>
        <w:t>:</w:t>
      </w:r>
      <w:r w:rsidR="00F653F3">
        <w:tab/>
      </w:r>
      <w:proofErr w:type="spellStart"/>
      <w:r w:rsidR="00F653F3">
        <w:t>Informatika</w:t>
      </w:r>
      <w:proofErr w:type="spellEnd"/>
    </w:p>
    <w:p w14:paraId="2CB98759" w14:textId="77777777" w:rsidR="00893AD8" w:rsidRDefault="00893AD8" w:rsidP="00F653F3">
      <w:pPr>
        <w:tabs>
          <w:tab w:val="left" w:pos="3544"/>
          <w:tab w:val="left" w:pos="3686"/>
        </w:tabs>
        <w:ind w:left="2268" w:hanging="141"/>
        <w:jc w:val="left"/>
      </w:pPr>
      <w:proofErr w:type="spellStart"/>
      <w:r>
        <w:t>Fakultas</w:t>
      </w:r>
      <w:proofErr w:type="spellEnd"/>
      <w:r>
        <w:tab/>
        <w:t>:</w:t>
      </w:r>
      <w:r w:rsidR="00F653F3">
        <w:tab/>
        <w:t>Teknik</w:t>
      </w:r>
    </w:p>
    <w:p w14:paraId="648A194D" w14:textId="77777777" w:rsidR="00893AD8" w:rsidRDefault="00893AD8" w:rsidP="00893AD8">
      <w:pPr>
        <w:jc w:val="left"/>
      </w:pPr>
    </w:p>
    <w:p w14:paraId="20F9931D" w14:textId="77777777" w:rsidR="00657630" w:rsidRDefault="00657630" w:rsidP="00657630"/>
    <w:p w14:paraId="218D87D8" w14:textId="77777777" w:rsidR="00A516D6" w:rsidRDefault="00657630" w:rsidP="00CF1046">
      <w:pPr>
        <w:jc w:val="center"/>
        <w:rPr>
          <w:b/>
          <w:bCs/>
          <w:sz w:val="28"/>
          <w:szCs w:val="28"/>
        </w:rPr>
      </w:pPr>
      <w:r>
        <w:br/>
      </w:r>
      <w:r w:rsidR="00F11BA6">
        <w:br/>
      </w:r>
    </w:p>
    <w:p w14:paraId="4DA127CF" w14:textId="59BB24C4" w:rsidR="005E0945" w:rsidRDefault="00C8660F" w:rsidP="00F031C4">
      <w:pPr>
        <w:jc w:val="center"/>
        <w:rPr>
          <w:b/>
          <w:bCs/>
          <w:sz w:val="28"/>
          <w:szCs w:val="28"/>
        </w:rPr>
        <w:sectPr w:rsidR="005E0945" w:rsidSect="00084F1B">
          <w:headerReference w:type="first" r:id="rId13"/>
          <w:footerReference w:type="first" r:id="rId14"/>
          <w:type w:val="continuous"/>
          <w:pgSz w:w="11906" w:h="16838" w:code="9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r w:rsidRPr="00C8660F">
        <w:rPr>
          <w:b/>
          <w:bCs/>
          <w:sz w:val="28"/>
          <w:szCs w:val="28"/>
        </w:rPr>
        <w:t xml:space="preserve">PROGRAM STUDI INFORMATIKA UNIVERSITAS SWADAYA GUNUNG JATI CIREBON </w:t>
      </w:r>
      <w:r w:rsidR="00F031C4">
        <w:rPr>
          <w:b/>
          <w:bCs/>
          <w:sz w:val="28"/>
          <w:szCs w:val="28"/>
        </w:rPr>
        <w:br/>
      </w:r>
      <w:r w:rsidRPr="00C8660F">
        <w:rPr>
          <w:b/>
          <w:bCs/>
          <w:sz w:val="28"/>
          <w:szCs w:val="28"/>
        </w:rPr>
        <w:t>TAHUN 20</w:t>
      </w:r>
      <w:r w:rsidR="00127001">
        <w:rPr>
          <w:b/>
          <w:bCs/>
          <w:sz w:val="28"/>
          <w:szCs w:val="28"/>
        </w:rPr>
        <w:t>26</w:t>
      </w:r>
    </w:p>
    <w:p w14:paraId="5365AFCD" w14:textId="77777777" w:rsidR="00D54CBA" w:rsidRDefault="00D54CBA" w:rsidP="007E0425">
      <w:pPr>
        <w:pStyle w:val="Heading2"/>
      </w:pPr>
    </w:p>
    <w:p w14:paraId="04765CD2" w14:textId="17687162" w:rsidR="007E0425" w:rsidRDefault="007E0425" w:rsidP="00E45623">
      <w:pPr>
        <w:pStyle w:val="Heading2"/>
      </w:pPr>
      <w:r>
        <w:t>Soal:</w:t>
      </w:r>
    </w:p>
    <w:p w14:paraId="0366DB41" w14:textId="2F3B120F" w:rsidR="00E85DEB" w:rsidRDefault="00D54CBA" w:rsidP="00897869">
      <w:r>
        <w:rPr>
          <w:noProof/>
        </w:rPr>
        <w:drawing>
          <wp:anchor distT="0" distB="0" distL="114300" distR="114300" simplePos="0" relativeHeight="251658240" behindDoc="1" locked="0" layoutInCell="1" allowOverlap="1" wp14:anchorId="6C822198" wp14:editId="58A3A0A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039995" cy="2928620"/>
            <wp:effectExtent l="0" t="0" r="8255" b="5080"/>
            <wp:wrapNone/>
            <wp:docPr id="13989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9533" name="Picture 13989195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B64D0" w14:textId="7EAA7ED3" w:rsidR="00E85DEB" w:rsidRDefault="00E85DEB" w:rsidP="00897869"/>
    <w:p w14:paraId="7EDB2831" w14:textId="79B5B710" w:rsidR="00E85DEB" w:rsidRDefault="00E85DEB" w:rsidP="00897869"/>
    <w:p w14:paraId="3543964D" w14:textId="61B41290" w:rsidR="00E85DEB" w:rsidRDefault="00E85DEB" w:rsidP="00897869"/>
    <w:p w14:paraId="319D305A" w14:textId="7115AB82" w:rsidR="00E85DEB" w:rsidRDefault="00E85DEB" w:rsidP="00897869"/>
    <w:p w14:paraId="29A271DD" w14:textId="77777777" w:rsidR="00E85DEB" w:rsidRDefault="00E85DEB" w:rsidP="00897869"/>
    <w:p w14:paraId="361A2183" w14:textId="77777777" w:rsidR="00E85DEB" w:rsidRDefault="00E85DEB" w:rsidP="00897869"/>
    <w:p w14:paraId="295544EE" w14:textId="77777777" w:rsidR="00E85DEB" w:rsidRDefault="00E85DEB" w:rsidP="00897869"/>
    <w:p w14:paraId="525FB4AE" w14:textId="77777777" w:rsidR="00E85DEB" w:rsidRDefault="00E85DEB" w:rsidP="00897869"/>
    <w:p w14:paraId="5F88FB7B" w14:textId="77777777" w:rsidR="00E85DEB" w:rsidRDefault="00E85DEB" w:rsidP="00897869"/>
    <w:p w14:paraId="0526890B" w14:textId="77777777" w:rsidR="00E85DEB" w:rsidRDefault="00E85DEB" w:rsidP="00897869"/>
    <w:p w14:paraId="7F535303" w14:textId="77777777" w:rsidR="00E85DEB" w:rsidRDefault="00E85DEB" w:rsidP="00897869"/>
    <w:p w14:paraId="62D23C99" w14:textId="77777777" w:rsidR="00897869" w:rsidRDefault="00897869" w:rsidP="00897869"/>
    <w:p w14:paraId="5C81342D" w14:textId="77777777" w:rsidR="00897869" w:rsidRDefault="00897869" w:rsidP="00897869"/>
    <w:p w14:paraId="2AB4CDD1" w14:textId="77777777" w:rsidR="00897869" w:rsidRDefault="00897869" w:rsidP="00897869"/>
    <w:p w14:paraId="7E674A90" w14:textId="77777777" w:rsidR="00897869" w:rsidRDefault="00897869" w:rsidP="00897869"/>
    <w:p w14:paraId="4DC58A53" w14:textId="77777777" w:rsidR="00897869" w:rsidRDefault="00897869" w:rsidP="00897869"/>
    <w:p w14:paraId="0F1FF8E0" w14:textId="77777777" w:rsidR="00897869" w:rsidRDefault="00897869" w:rsidP="00897869"/>
    <w:p w14:paraId="5A79D20C" w14:textId="77777777" w:rsidR="00897869" w:rsidRDefault="00897869" w:rsidP="00897869"/>
    <w:p w14:paraId="47441D76" w14:textId="77777777" w:rsidR="00897869" w:rsidRDefault="00897869" w:rsidP="00897869"/>
    <w:p w14:paraId="5F307477" w14:textId="77777777" w:rsidR="00897869" w:rsidRDefault="00897869" w:rsidP="00897869"/>
    <w:p w14:paraId="15FD1BC0" w14:textId="77777777" w:rsidR="00897869" w:rsidRDefault="00897869" w:rsidP="00897869"/>
    <w:p w14:paraId="4FE623A7" w14:textId="77777777" w:rsidR="00E45623" w:rsidRDefault="00E45623" w:rsidP="00897869"/>
    <w:p w14:paraId="6A04655D" w14:textId="77777777" w:rsidR="00897869" w:rsidRDefault="00897869" w:rsidP="00897869"/>
    <w:p w14:paraId="4A267F55" w14:textId="77777777" w:rsidR="00897869" w:rsidRDefault="00897869" w:rsidP="00897869"/>
    <w:p w14:paraId="254CF2AA" w14:textId="77777777" w:rsidR="00897869" w:rsidRDefault="00897869" w:rsidP="00897869"/>
    <w:p w14:paraId="4A6836F1" w14:textId="77777777" w:rsidR="00897869" w:rsidRDefault="00897869" w:rsidP="00897869"/>
    <w:p w14:paraId="64E9DE63" w14:textId="77777777" w:rsidR="00897869" w:rsidRDefault="00897869" w:rsidP="00897869"/>
    <w:p w14:paraId="0C5B8BE7" w14:textId="61158D12" w:rsidR="001F497A" w:rsidRDefault="004666F1" w:rsidP="00897869">
      <w:pPr>
        <w:pStyle w:val="Heading2"/>
      </w:pPr>
      <w:proofErr w:type="spellStart"/>
      <w:r>
        <w:lastRenderedPageBreak/>
        <w:t>Jawaban</w:t>
      </w:r>
      <w:proofErr w:type="spellEnd"/>
      <w:r>
        <w:t>:</w:t>
      </w:r>
    </w:p>
    <w:p w14:paraId="40E744E2" w14:textId="591277BB" w:rsidR="00DD1F24" w:rsidRPr="008921B4" w:rsidRDefault="00985AB8" w:rsidP="00897869">
      <w:pPr>
        <w:rPr>
          <w:b/>
          <w:bCs/>
        </w:rPr>
      </w:pP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</w:t>
      </w:r>
      <w:r w:rsidR="00C30582">
        <w:rPr>
          <w:b/>
          <w:bCs/>
        </w:rPr>
        <w:t xml:space="preserve">pada </w:t>
      </w:r>
      <w:proofErr w:type="spellStart"/>
      <w:r w:rsidR="00DD1F24" w:rsidRPr="008921B4">
        <w:rPr>
          <w:b/>
          <w:bCs/>
        </w:rPr>
        <w:t>Aplikasi</w:t>
      </w:r>
      <w:proofErr w:type="spellEnd"/>
      <w:r w:rsidR="00DD1F24" w:rsidRPr="008921B4">
        <w:rPr>
          <w:b/>
          <w:bCs/>
        </w:rPr>
        <w:t xml:space="preserve"> </w:t>
      </w:r>
      <w:r w:rsidR="00434A8C" w:rsidRPr="00F3110C">
        <w:rPr>
          <w:b/>
          <w:bCs/>
        </w:rPr>
        <w:t>Spotify</w:t>
      </w:r>
    </w:p>
    <w:p w14:paraId="29001EC7" w14:textId="6F5AE658" w:rsidR="000D2860" w:rsidRPr="009F02AA" w:rsidRDefault="00C749DB" w:rsidP="00897869">
      <w:pPr>
        <w:pStyle w:val="ListParagraph"/>
        <w:numPr>
          <w:ilvl w:val="0"/>
          <w:numId w:val="32"/>
        </w:numPr>
      </w:pPr>
      <w:r>
        <w:t xml:space="preserve">Halaman </w:t>
      </w:r>
      <w:proofErr w:type="spellStart"/>
      <w:r w:rsidR="00434A8C">
        <w:t>pilih</w:t>
      </w:r>
      <w:proofErr w:type="spellEnd"/>
      <w:r w:rsidR="00434A8C">
        <w:t xml:space="preserve"> </w:t>
      </w:r>
      <w:r w:rsidR="00434A8C" w:rsidRPr="00434A8C">
        <w:rPr>
          <w:i/>
          <w:iCs/>
        </w:rPr>
        <w:t>podcast</w:t>
      </w:r>
    </w:p>
    <w:p w14:paraId="4F95270A" w14:textId="2F83318A" w:rsidR="005850DC" w:rsidRDefault="005850DC" w:rsidP="00897869">
      <w:pPr>
        <w:pStyle w:val="ListParagraph"/>
      </w:pPr>
    </w:p>
    <w:p w14:paraId="42DF4E3A" w14:textId="57104024" w:rsidR="005850DC" w:rsidRDefault="000232BC" w:rsidP="00897869">
      <w:pPr>
        <w:pStyle w:val="ListParagraph"/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1F947848" wp14:editId="6C4633F7">
            <wp:simplePos x="0" y="0"/>
            <wp:positionH relativeFrom="page">
              <wp:posOffset>1876508</wp:posOffset>
            </wp:positionH>
            <wp:positionV relativeFrom="paragraph">
              <wp:posOffset>60268</wp:posOffset>
            </wp:positionV>
            <wp:extent cx="1620000" cy="3509999"/>
            <wp:effectExtent l="0" t="0" r="0" b="0"/>
            <wp:wrapNone/>
            <wp:docPr id="590158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8085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50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85FA0" w14:textId="3CC63D39" w:rsidR="005850DC" w:rsidRDefault="005850DC" w:rsidP="00897869">
      <w:pPr>
        <w:pStyle w:val="ListParagraph"/>
      </w:pPr>
    </w:p>
    <w:p w14:paraId="487920CC" w14:textId="6CFE0EB9" w:rsidR="005850DC" w:rsidRDefault="005850DC" w:rsidP="00897869">
      <w:pPr>
        <w:pStyle w:val="ListParagraph"/>
      </w:pPr>
    </w:p>
    <w:p w14:paraId="1DCFEF41" w14:textId="4980B08D" w:rsidR="005850DC" w:rsidRDefault="005850DC" w:rsidP="00897869">
      <w:pPr>
        <w:pStyle w:val="ListParagraph"/>
      </w:pPr>
    </w:p>
    <w:p w14:paraId="089B1F84" w14:textId="0EE21117" w:rsidR="005850DC" w:rsidRDefault="005850DC" w:rsidP="00897869">
      <w:pPr>
        <w:pStyle w:val="ListParagraph"/>
      </w:pPr>
    </w:p>
    <w:p w14:paraId="311C70A9" w14:textId="77777777" w:rsidR="005850DC" w:rsidRDefault="005850DC" w:rsidP="00897869">
      <w:pPr>
        <w:pStyle w:val="ListParagraph"/>
      </w:pPr>
    </w:p>
    <w:p w14:paraId="3DE0186A" w14:textId="77777777" w:rsidR="005850DC" w:rsidRDefault="005850DC" w:rsidP="00897869">
      <w:pPr>
        <w:pStyle w:val="ListParagraph"/>
      </w:pPr>
    </w:p>
    <w:p w14:paraId="245D0BB1" w14:textId="70196D65" w:rsidR="005850DC" w:rsidRDefault="005850DC" w:rsidP="00897869">
      <w:pPr>
        <w:pStyle w:val="ListParagraph"/>
      </w:pPr>
    </w:p>
    <w:p w14:paraId="73F9C654" w14:textId="77777777" w:rsidR="000D2860" w:rsidRDefault="000D2860" w:rsidP="00897869"/>
    <w:p w14:paraId="6EB7C763" w14:textId="77777777" w:rsidR="000D2860" w:rsidRDefault="000D2860" w:rsidP="00897869"/>
    <w:p w14:paraId="7BC07C83" w14:textId="77777777" w:rsidR="00DE5DDE" w:rsidRDefault="00DE5DDE" w:rsidP="00897869"/>
    <w:p w14:paraId="58B7C62B" w14:textId="77777777" w:rsidR="00DE5DDE" w:rsidRDefault="00DE5DDE" w:rsidP="00897869"/>
    <w:p w14:paraId="6BA39430" w14:textId="77777777" w:rsidR="00D37352" w:rsidRDefault="00D37352" w:rsidP="00897869"/>
    <w:p w14:paraId="23DC0D42" w14:textId="77777777" w:rsidR="00D37352" w:rsidRDefault="00D37352" w:rsidP="00897869"/>
    <w:p w14:paraId="1D6140B6" w14:textId="77777777" w:rsidR="00D37352" w:rsidRDefault="00D37352" w:rsidP="00897869"/>
    <w:p w14:paraId="205BC914" w14:textId="77777777" w:rsidR="00D37352" w:rsidRDefault="00D37352" w:rsidP="00897869"/>
    <w:p w14:paraId="3D5A87C7" w14:textId="77777777" w:rsidR="00897869" w:rsidRDefault="008914C7" w:rsidP="00897869">
      <w:pPr>
        <w:rPr>
          <w:b/>
          <w:bCs/>
        </w:rPr>
      </w:pPr>
      <w:proofErr w:type="spellStart"/>
      <w:r w:rsidRPr="008914C7">
        <w:rPr>
          <w:b/>
          <w:bCs/>
        </w:rPr>
        <w:t>Kalimat</w:t>
      </w:r>
      <w:proofErr w:type="spellEnd"/>
      <w:r w:rsidR="00897869">
        <w:rPr>
          <w:b/>
          <w:bCs/>
        </w:rPr>
        <w:t xml:space="preserve"> </w:t>
      </w:r>
      <w:proofErr w:type="spellStart"/>
      <w:r w:rsidR="00897869">
        <w:rPr>
          <w:b/>
          <w:bCs/>
        </w:rPr>
        <w:t>asli</w:t>
      </w:r>
      <w:r w:rsidRPr="008914C7">
        <w:rPr>
          <w:b/>
          <w:bCs/>
        </w:rPr>
        <w:t>:</w:t>
      </w:r>
      <w:proofErr w:type="spellEnd"/>
    </w:p>
    <w:p w14:paraId="301410D0" w14:textId="34FD0482" w:rsidR="00FE20E9" w:rsidRPr="00897869" w:rsidRDefault="00897869" w:rsidP="00897869">
      <w:pPr>
        <w:ind w:firstLine="720"/>
      </w:pPr>
      <w:r>
        <w:t>“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beberapa</w:t>
      </w:r>
      <w:proofErr w:type="spellEnd"/>
      <w:r w:rsidR="00F3110C">
        <w:t xml:space="preserve"> </w:t>
      </w:r>
      <w:r>
        <w:rPr>
          <w:i/>
          <w:iCs/>
        </w:rPr>
        <w:t>podcast</w:t>
      </w:r>
      <w:r w:rsidR="00C749DB">
        <w:rPr>
          <w:i/>
          <w:iCs/>
        </w:rPr>
        <w:t>.</w:t>
      </w:r>
      <w:r>
        <w:t>”</w:t>
      </w:r>
    </w:p>
    <w:p w14:paraId="48A9FF10" w14:textId="77777777" w:rsidR="00897869" w:rsidRDefault="00897869" w:rsidP="00897869">
      <w:p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 w:rsidR="006401A1" w:rsidRPr="006401A1">
        <w:rPr>
          <w:b/>
          <w:bCs/>
        </w:rPr>
        <w:t>:</w:t>
      </w:r>
    </w:p>
    <w:p w14:paraId="4FDE3F03" w14:textId="57980304" w:rsidR="00897869" w:rsidRDefault="00897869" w:rsidP="00897869">
      <w:pPr>
        <w:pStyle w:val="ListParagraph"/>
        <w:numPr>
          <w:ilvl w:val="0"/>
          <w:numId w:val="84"/>
        </w:numPr>
      </w:pPr>
      <w:proofErr w:type="spellStart"/>
      <w:r>
        <w:t>Ketidakefektifan</w:t>
      </w:r>
      <w:proofErr w:type="spellEnd"/>
      <w:r>
        <w:t xml:space="preserve"> Istilah: </w:t>
      </w:r>
      <w:proofErr w:type="spellStart"/>
      <w:r w:rsidRPr="00897869">
        <w:t>Menggunakan</w:t>
      </w:r>
      <w:proofErr w:type="spellEnd"/>
      <w:r w:rsidRPr="00897869">
        <w:t xml:space="preserve"> kata </w:t>
      </w:r>
      <w:proofErr w:type="spellStart"/>
      <w:r w:rsidRPr="00897869">
        <w:t>asing</w:t>
      </w:r>
      <w:proofErr w:type="spellEnd"/>
      <w:r w:rsidRPr="00897869">
        <w:t xml:space="preserve"> (</w:t>
      </w:r>
      <w:r w:rsidRPr="00897869">
        <w:rPr>
          <w:i/>
          <w:iCs/>
        </w:rPr>
        <w:t>podcast</w:t>
      </w:r>
      <w:r w:rsidRPr="00897869">
        <w:t xml:space="preserve">) yang </w:t>
      </w:r>
      <w:proofErr w:type="spellStart"/>
      <w:r w:rsidRPr="00897869">
        <w:t>sebenarnya</w:t>
      </w:r>
      <w:proofErr w:type="spellEnd"/>
      <w:r w:rsidRPr="00897869">
        <w:t xml:space="preserve"> </w:t>
      </w:r>
      <w:proofErr w:type="spellStart"/>
      <w:r w:rsidRPr="00897869">
        <w:t>sudah</w:t>
      </w:r>
      <w:proofErr w:type="spellEnd"/>
      <w:r w:rsidRPr="00897869">
        <w:t xml:space="preserve"> </w:t>
      </w:r>
      <w:proofErr w:type="spellStart"/>
      <w:r w:rsidRPr="00897869">
        <w:t>memiliki</w:t>
      </w:r>
      <w:proofErr w:type="spellEnd"/>
      <w:r w:rsidRPr="00897869">
        <w:t xml:space="preserve"> </w:t>
      </w:r>
      <w:proofErr w:type="spellStart"/>
      <w:r w:rsidRPr="00897869">
        <w:t>padanan</w:t>
      </w:r>
      <w:proofErr w:type="spellEnd"/>
      <w:r w:rsidRPr="00897869">
        <w:t xml:space="preserve"> </w:t>
      </w:r>
      <w:proofErr w:type="spellStart"/>
      <w:r w:rsidRPr="00897869">
        <w:t>resmi</w:t>
      </w:r>
      <w:proofErr w:type="spellEnd"/>
      <w:r w:rsidRPr="00897869">
        <w:t xml:space="preserve"> </w:t>
      </w:r>
      <w:proofErr w:type="spellStart"/>
      <w:r w:rsidRPr="00897869">
        <w:t>dalam</w:t>
      </w:r>
      <w:proofErr w:type="spellEnd"/>
      <w:r w:rsidRPr="00897869">
        <w:t xml:space="preserve"> Bahasa Indonesia.</w:t>
      </w:r>
    </w:p>
    <w:p w14:paraId="5FFD1D7E" w14:textId="2A564509" w:rsidR="004D46E8" w:rsidRDefault="00897869" w:rsidP="00897869">
      <w:pPr>
        <w:pStyle w:val="ListParagraph"/>
        <w:numPr>
          <w:ilvl w:val="0"/>
          <w:numId w:val="84"/>
        </w:numPr>
      </w:pPr>
      <w:proofErr w:type="spellStart"/>
      <w:r>
        <w:t>Pemborosan</w:t>
      </w:r>
      <w:proofErr w:type="spellEnd"/>
      <w:r>
        <w:t xml:space="preserve"> kata: </w:t>
      </w:r>
      <w:r w:rsidRPr="00897869">
        <w:t xml:space="preserve">Kata </w:t>
      </w:r>
      <w:r w:rsidR="00F3110C">
        <w:t>“</w:t>
      </w:r>
      <w:proofErr w:type="spellStart"/>
      <w:r w:rsidRPr="00897869">
        <w:t>Sekarang</w:t>
      </w:r>
      <w:proofErr w:type="spellEnd"/>
      <w:r w:rsidR="00F3110C">
        <w:t xml:space="preserve">” </w:t>
      </w:r>
      <w:r w:rsidRPr="00897869">
        <w:t xml:space="preserve">di </w:t>
      </w:r>
      <w:proofErr w:type="spellStart"/>
      <w:r w:rsidRPr="00897869">
        <w:t>awal</w:t>
      </w:r>
      <w:proofErr w:type="spellEnd"/>
      <w:r w:rsidRPr="00897869">
        <w:t xml:space="preserve"> </w:t>
      </w:r>
      <w:proofErr w:type="spellStart"/>
      <w:r w:rsidRPr="00897869">
        <w:t>instruksi</w:t>
      </w:r>
      <w:proofErr w:type="spellEnd"/>
      <w:r w:rsidRPr="00897869">
        <w:t xml:space="preserve"> </w:t>
      </w:r>
      <w:proofErr w:type="spellStart"/>
      <w:r w:rsidRPr="00897869">
        <w:t>seringkali</w:t>
      </w:r>
      <w:proofErr w:type="spellEnd"/>
      <w:r w:rsidRPr="00897869">
        <w:t xml:space="preserve"> </w:t>
      </w:r>
      <w:proofErr w:type="spellStart"/>
      <w:r w:rsidRPr="00897869">
        <w:t>dianggap</w:t>
      </w:r>
      <w:proofErr w:type="spellEnd"/>
      <w:r w:rsidRPr="00897869">
        <w:t xml:space="preserve"> </w:t>
      </w:r>
      <w:proofErr w:type="spellStart"/>
      <w:r w:rsidRPr="00897869">
        <w:t>redundan</w:t>
      </w:r>
      <w:proofErr w:type="spellEnd"/>
      <w:r w:rsidRPr="00897869">
        <w:t xml:space="preserve"> </w:t>
      </w:r>
      <w:proofErr w:type="spellStart"/>
      <w:r w:rsidRPr="00897869">
        <w:t>dalam</w:t>
      </w:r>
      <w:proofErr w:type="spellEnd"/>
      <w:r w:rsidRPr="00897869">
        <w:t xml:space="preserve"> </w:t>
      </w:r>
      <w:r w:rsidRPr="00897869">
        <w:rPr>
          <w:i/>
          <w:iCs/>
        </w:rPr>
        <w:t>User Experience (UX) Writing</w:t>
      </w:r>
      <w:r w:rsidRPr="00897869">
        <w:t xml:space="preserve"> </w:t>
      </w:r>
      <w:proofErr w:type="spellStart"/>
      <w:r w:rsidRPr="00897869">
        <w:t>karena</w:t>
      </w:r>
      <w:proofErr w:type="spellEnd"/>
      <w:r w:rsidRPr="00897869">
        <w:t xml:space="preserve"> </w:t>
      </w:r>
      <w:proofErr w:type="spellStart"/>
      <w:r w:rsidRPr="00897869">
        <w:t>konteksnya</w:t>
      </w:r>
      <w:proofErr w:type="spellEnd"/>
      <w:r w:rsidRPr="00897869">
        <w:t xml:space="preserve"> </w:t>
      </w:r>
      <w:proofErr w:type="spellStart"/>
      <w:r w:rsidRPr="00897869">
        <w:t>sudah</w:t>
      </w:r>
      <w:proofErr w:type="spellEnd"/>
      <w:r w:rsidRPr="00897869">
        <w:t xml:space="preserve"> </w:t>
      </w:r>
      <w:proofErr w:type="spellStart"/>
      <w:r w:rsidRPr="00897869">
        <w:t>jelas</w:t>
      </w:r>
      <w:proofErr w:type="spellEnd"/>
      <w:r w:rsidRPr="00897869">
        <w:t xml:space="preserve"> </w:t>
      </w:r>
      <w:proofErr w:type="spellStart"/>
      <w:r w:rsidRPr="00897869">
        <w:t>sedang</w:t>
      </w:r>
      <w:proofErr w:type="spellEnd"/>
      <w:r w:rsidRPr="00897869">
        <w:t xml:space="preserve"> </w:t>
      </w:r>
      <w:proofErr w:type="spellStart"/>
      <w:r w:rsidRPr="00897869">
        <w:t>terjadi</w:t>
      </w:r>
      <w:proofErr w:type="spellEnd"/>
      <w:r w:rsidRPr="00897869">
        <w:t xml:space="preserve"> </w:t>
      </w:r>
      <w:proofErr w:type="spellStart"/>
      <w:r w:rsidRPr="00897869">
        <w:t>saat</w:t>
      </w:r>
      <w:proofErr w:type="spellEnd"/>
      <w:r w:rsidRPr="00897869">
        <w:t xml:space="preserve"> </w:t>
      </w:r>
      <w:proofErr w:type="spellStart"/>
      <w:r w:rsidRPr="00897869">
        <w:t>ini</w:t>
      </w:r>
      <w:proofErr w:type="spellEnd"/>
      <w:r w:rsidRPr="00897869">
        <w:t>.</w:t>
      </w:r>
      <w:r w:rsidR="004D46E8" w:rsidRPr="004D46E8">
        <w:t xml:space="preserve"> </w:t>
      </w:r>
    </w:p>
    <w:p w14:paraId="534CA841" w14:textId="6A39B3F9" w:rsidR="00F87C8E" w:rsidRDefault="00C607E7" w:rsidP="00897869">
      <w:pPr>
        <w:rPr>
          <w:b/>
          <w:bCs/>
        </w:rPr>
      </w:pPr>
      <w:proofErr w:type="spellStart"/>
      <w:r w:rsidRPr="00C607E7">
        <w:rPr>
          <w:b/>
          <w:bCs/>
        </w:rPr>
        <w:t>Prinsip</w:t>
      </w:r>
      <w:proofErr w:type="spellEnd"/>
      <w:r w:rsidRPr="00C607E7">
        <w:rPr>
          <w:b/>
          <w:bCs/>
        </w:rPr>
        <w:t xml:space="preserve"> </w:t>
      </w:r>
      <w:r w:rsidR="00897869">
        <w:rPr>
          <w:b/>
          <w:bCs/>
        </w:rPr>
        <w:t xml:space="preserve">yang </w:t>
      </w:r>
      <w:proofErr w:type="spellStart"/>
      <w:r w:rsidR="00897869">
        <w:rPr>
          <w:b/>
          <w:bCs/>
        </w:rPr>
        <w:t>digunakan</w:t>
      </w:r>
      <w:proofErr w:type="spellEnd"/>
      <w:r w:rsidRPr="00C607E7">
        <w:rPr>
          <w:b/>
          <w:bCs/>
        </w:rPr>
        <w:t>:</w:t>
      </w:r>
    </w:p>
    <w:p w14:paraId="2E248894" w14:textId="65F235B9" w:rsidR="000268D3" w:rsidRDefault="00897869" w:rsidP="00897869">
      <w:pPr>
        <w:ind w:left="720"/>
      </w:pPr>
      <w:proofErr w:type="spellStart"/>
      <w:r w:rsidRPr="00897869">
        <w:t>Prinsip</w:t>
      </w:r>
      <w:proofErr w:type="spellEnd"/>
      <w:r w:rsidRPr="00897869">
        <w:t xml:space="preserve"> </w:t>
      </w:r>
      <w:proofErr w:type="spellStart"/>
      <w:r w:rsidRPr="00897869">
        <w:t>Kesepadanan</w:t>
      </w:r>
      <w:proofErr w:type="spellEnd"/>
      <w:r w:rsidRPr="00897869">
        <w:t xml:space="preserve"> Istilah (EYD V) dan </w:t>
      </w:r>
      <w:proofErr w:type="spellStart"/>
      <w:r w:rsidRPr="00897869">
        <w:t>Prinsip</w:t>
      </w:r>
      <w:proofErr w:type="spellEnd"/>
      <w:r w:rsidRPr="00897869">
        <w:t xml:space="preserve"> Kehematan Kata.</w:t>
      </w:r>
    </w:p>
    <w:p w14:paraId="1B7404F1" w14:textId="6000C2F5" w:rsidR="00897869" w:rsidRDefault="00897869" w:rsidP="00897869">
      <w:pPr>
        <w:rPr>
          <w:b/>
          <w:bCs/>
        </w:rPr>
      </w:pPr>
      <w:r>
        <w:rPr>
          <w:b/>
          <w:bCs/>
        </w:rPr>
        <w:t xml:space="preserve">Saran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: </w:t>
      </w:r>
    </w:p>
    <w:p w14:paraId="0632A8B4" w14:textId="1687F631" w:rsidR="00897869" w:rsidRDefault="00897869" w:rsidP="00897869">
      <w:r>
        <w:rPr>
          <w:b/>
          <w:bCs/>
        </w:rPr>
        <w:tab/>
      </w:r>
      <w:r w:rsidR="00450BA1">
        <w:rPr>
          <w:b/>
          <w:bCs/>
        </w:rPr>
        <w:t>“</w:t>
      </w:r>
      <w:proofErr w:type="spellStart"/>
      <w:r w:rsidR="001B1ECA" w:rsidRPr="001B1ECA">
        <w:t>Pilih</w:t>
      </w:r>
      <w:proofErr w:type="spellEnd"/>
      <w:r w:rsidR="001B1ECA" w:rsidRPr="001B1ECA">
        <w:t xml:space="preserve"> </w:t>
      </w:r>
      <w:proofErr w:type="spellStart"/>
      <w:r w:rsidR="001B1ECA" w:rsidRPr="001B1ECA">
        <w:t>siniar</w:t>
      </w:r>
      <w:proofErr w:type="spellEnd"/>
      <w:r w:rsidR="001B1ECA" w:rsidRPr="001B1ECA">
        <w:t xml:space="preserve"> </w:t>
      </w:r>
      <w:proofErr w:type="spellStart"/>
      <w:r w:rsidR="001B1ECA" w:rsidRPr="001B1ECA">
        <w:t>favoritmu</w:t>
      </w:r>
      <w:proofErr w:type="spellEnd"/>
      <w:r w:rsidR="001B1ECA" w:rsidRPr="001B1ECA">
        <w:t>.</w:t>
      </w:r>
      <w:r w:rsidR="00450BA1">
        <w:t>”</w:t>
      </w:r>
    </w:p>
    <w:p w14:paraId="768C5218" w14:textId="77777777" w:rsidR="00C749DB" w:rsidRDefault="00C749DB" w:rsidP="00897869"/>
    <w:p w14:paraId="4069D5E6" w14:textId="77777777" w:rsidR="00C749DB" w:rsidRDefault="00C749DB" w:rsidP="00897869"/>
    <w:p w14:paraId="1EB1EF06" w14:textId="77777777" w:rsidR="00C749DB" w:rsidRDefault="00C749DB" w:rsidP="00897869"/>
    <w:p w14:paraId="3DDA04D9" w14:textId="77777777" w:rsidR="00C749DB" w:rsidRDefault="00C749DB" w:rsidP="00897869"/>
    <w:p w14:paraId="60ADC94A" w14:textId="217631D6" w:rsidR="00C749DB" w:rsidRPr="009F02AA" w:rsidRDefault="00C749DB" w:rsidP="00C749DB">
      <w:pPr>
        <w:pStyle w:val="ListParagraph"/>
        <w:numPr>
          <w:ilvl w:val="0"/>
          <w:numId w:val="32"/>
        </w:numPr>
      </w:pPr>
      <w:r>
        <w:lastRenderedPageBreak/>
        <w:t xml:space="preserve">Halaman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mendengarkan</w:t>
      </w:r>
      <w:proofErr w:type="spellEnd"/>
    </w:p>
    <w:p w14:paraId="060FF799" w14:textId="77777777" w:rsidR="00C749DB" w:rsidRDefault="00C749DB" w:rsidP="00C749DB">
      <w:pPr>
        <w:pStyle w:val="ListParagraph"/>
      </w:pPr>
    </w:p>
    <w:p w14:paraId="2D9A68A6" w14:textId="77777777" w:rsidR="00C749DB" w:rsidRDefault="00C749DB" w:rsidP="00C749DB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AFF37C" wp14:editId="36F7BB5C">
            <wp:simplePos x="0" y="0"/>
            <wp:positionH relativeFrom="page">
              <wp:posOffset>1876508</wp:posOffset>
            </wp:positionH>
            <wp:positionV relativeFrom="paragraph">
              <wp:posOffset>56239</wp:posOffset>
            </wp:positionV>
            <wp:extent cx="1619999" cy="3509999"/>
            <wp:effectExtent l="0" t="0" r="0" b="0"/>
            <wp:wrapNone/>
            <wp:docPr id="81448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33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9" cy="350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D6766" w14:textId="77777777" w:rsidR="00C749DB" w:rsidRDefault="00C749DB" w:rsidP="00C749DB">
      <w:pPr>
        <w:pStyle w:val="ListParagraph"/>
      </w:pPr>
    </w:p>
    <w:p w14:paraId="72646548" w14:textId="77777777" w:rsidR="00C749DB" w:rsidRDefault="00C749DB" w:rsidP="00C749DB">
      <w:pPr>
        <w:pStyle w:val="ListParagraph"/>
      </w:pPr>
    </w:p>
    <w:p w14:paraId="108E61F6" w14:textId="77777777" w:rsidR="00C749DB" w:rsidRDefault="00C749DB" w:rsidP="00C749DB">
      <w:pPr>
        <w:pStyle w:val="ListParagraph"/>
      </w:pPr>
    </w:p>
    <w:p w14:paraId="4150D5EF" w14:textId="77777777" w:rsidR="00C749DB" w:rsidRDefault="00C749DB" w:rsidP="00C749DB">
      <w:pPr>
        <w:pStyle w:val="ListParagraph"/>
      </w:pPr>
    </w:p>
    <w:p w14:paraId="552C1B2C" w14:textId="77777777" w:rsidR="00C749DB" w:rsidRDefault="00C749DB" w:rsidP="00C749DB">
      <w:pPr>
        <w:pStyle w:val="ListParagraph"/>
      </w:pPr>
    </w:p>
    <w:p w14:paraId="181B4FA9" w14:textId="77777777" w:rsidR="00C749DB" w:rsidRDefault="00C749DB" w:rsidP="00C749DB">
      <w:pPr>
        <w:pStyle w:val="ListParagraph"/>
      </w:pPr>
    </w:p>
    <w:p w14:paraId="6ACBD6B7" w14:textId="77777777" w:rsidR="00C749DB" w:rsidRDefault="00C749DB" w:rsidP="00C749DB">
      <w:pPr>
        <w:pStyle w:val="ListParagraph"/>
      </w:pPr>
    </w:p>
    <w:p w14:paraId="28F91FE5" w14:textId="77777777" w:rsidR="00C749DB" w:rsidRDefault="00C749DB" w:rsidP="00C749DB"/>
    <w:p w14:paraId="78495FF1" w14:textId="77777777" w:rsidR="00C749DB" w:rsidRDefault="00C749DB" w:rsidP="00C749DB"/>
    <w:p w14:paraId="31F292E4" w14:textId="77777777" w:rsidR="00C749DB" w:rsidRDefault="00C749DB" w:rsidP="00C749DB"/>
    <w:p w14:paraId="41FA15DC" w14:textId="77777777" w:rsidR="00C749DB" w:rsidRDefault="00C749DB" w:rsidP="00C749DB"/>
    <w:p w14:paraId="32257B61" w14:textId="77777777" w:rsidR="00C749DB" w:rsidRDefault="00C749DB" w:rsidP="00C749DB"/>
    <w:p w14:paraId="62FB05A3" w14:textId="77777777" w:rsidR="00C749DB" w:rsidRDefault="00C749DB" w:rsidP="00C749DB"/>
    <w:p w14:paraId="53143068" w14:textId="77777777" w:rsidR="00C749DB" w:rsidRDefault="00C749DB" w:rsidP="00C749DB"/>
    <w:p w14:paraId="4891D8BA" w14:textId="77777777" w:rsidR="00C749DB" w:rsidRDefault="00C749DB" w:rsidP="00C749DB"/>
    <w:p w14:paraId="1E343455" w14:textId="77777777" w:rsidR="00C749DB" w:rsidRDefault="00C749DB" w:rsidP="00C749DB">
      <w:pPr>
        <w:rPr>
          <w:b/>
          <w:bCs/>
        </w:rPr>
      </w:pPr>
      <w:proofErr w:type="spellStart"/>
      <w:r w:rsidRPr="008914C7"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asli</w:t>
      </w:r>
      <w:proofErr w:type="spellEnd"/>
      <w:r w:rsidRPr="008914C7">
        <w:rPr>
          <w:b/>
          <w:bCs/>
        </w:rPr>
        <w:t>:</w:t>
      </w:r>
    </w:p>
    <w:p w14:paraId="3EC75DEA" w14:textId="072498AF" w:rsidR="00C749DB" w:rsidRDefault="00F3110C" w:rsidP="00C749DB">
      <w:pPr>
        <w:ind w:firstLine="720"/>
      </w:pPr>
      <w:r>
        <w:t>“</w:t>
      </w:r>
      <w:r w:rsidR="00C749DB" w:rsidRPr="00C749DB">
        <w:t xml:space="preserve">Kami </w:t>
      </w:r>
      <w:proofErr w:type="spellStart"/>
      <w:r w:rsidR="00C749DB" w:rsidRPr="00C749DB">
        <w:t>telah</w:t>
      </w:r>
      <w:proofErr w:type="spellEnd"/>
      <w:r w:rsidR="00C749DB" w:rsidRPr="00C749DB">
        <w:t xml:space="preserve"> </w:t>
      </w:r>
      <w:proofErr w:type="spellStart"/>
      <w:r w:rsidR="00C749DB" w:rsidRPr="00C749DB">
        <w:t>membuat</w:t>
      </w:r>
      <w:proofErr w:type="spellEnd"/>
      <w:r w:rsidR="00C749DB" w:rsidRPr="00C749DB">
        <w:t xml:space="preserve"> playlist </w:t>
      </w:r>
      <w:proofErr w:type="spellStart"/>
      <w:r w:rsidR="00C749DB" w:rsidRPr="00C749DB">
        <w:t>untuk</w:t>
      </w:r>
      <w:proofErr w:type="spellEnd"/>
      <w:r w:rsidR="00C749DB" w:rsidRPr="00C749DB">
        <w:t xml:space="preserve"> </w:t>
      </w:r>
      <w:proofErr w:type="spellStart"/>
      <w:r w:rsidR="00C749DB" w:rsidRPr="00C749DB">
        <w:t>membantumu</w:t>
      </w:r>
      <w:proofErr w:type="spellEnd"/>
      <w:r w:rsidR="00C749DB" w:rsidRPr="00C749DB">
        <w:t xml:space="preserve"> </w:t>
      </w:r>
      <w:proofErr w:type="spellStart"/>
      <w:r w:rsidR="00C749DB" w:rsidRPr="00C749DB">
        <w:t>memulai</w:t>
      </w:r>
      <w:proofErr w:type="spellEnd"/>
      <w:r w:rsidR="00C749DB" w:rsidRPr="00C749DB">
        <w:t>.</w:t>
      </w:r>
      <w:r>
        <w:t>”</w:t>
      </w:r>
    </w:p>
    <w:p w14:paraId="6F4F627C" w14:textId="77777777" w:rsidR="00C749DB" w:rsidRDefault="00C749DB" w:rsidP="00C749DB">
      <w:pPr>
        <w:rPr>
          <w:b/>
          <w:bCs/>
        </w:rPr>
      </w:pPr>
      <w:proofErr w:type="spellStart"/>
      <w:r>
        <w:rPr>
          <w:b/>
          <w:bCs/>
        </w:rPr>
        <w:t>Masalah</w:t>
      </w:r>
      <w:r w:rsidRPr="006401A1">
        <w:rPr>
          <w:b/>
          <w:bCs/>
        </w:rPr>
        <w:t>:</w:t>
      </w:r>
      <w:proofErr w:type="spellEnd"/>
    </w:p>
    <w:p w14:paraId="77BD492A" w14:textId="2B562785" w:rsidR="00C749DB" w:rsidRPr="00C749DB" w:rsidRDefault="00C749DB" w:rsidP="00C749DB">
      <w:pPr>
        <w:pStyle w:val="ListParagraph"/>
        <w:numPr>
          <w:ilvl w:val="0"/>
          <w:numId w:val="85"/>
        </w:numPr>
        <w:rPr>
          <w:b/>
          <w:bCs/>
        </w:rPr>
      </w:pPr>
      <w:proofErr w:type="spellStart"/>
      <w:r w:rsidRPr="00C749DB">
        <w:t>Penggunaan</w:t>
      </w:r>
      <w:proofErr w:type="spellEnd"/>
      <w:r w:rsidRPr="00C749DB">
        <w:t xml:space="preserve"> Istilah Asing: Kata </w:t>
      </w:r>
      <w:r w:rsidR="00F3110C">
        <w:t>“</w:t>
      </w:r>
      <w:r w:rsidRPr="00C749DB">
        <w:rPr>
          <w:i/>
          <w:iCs/>
        </w:rPr>
        <w:t>playlist</w:t>
      </w:r>
      <w:r w:rsidR="00F3110C">
        <w:t>”</w:t>
      </w:r>
      <w:r w:rsidRPr="00C749DB">
        <w:t xml:space="preserve"> </w:t>
      </w:r>
      <w:proofErr w:type="spellStart"/>
      <w:r w:rsidRPr="00C749DB">
        <w:t>merupakan</w:t>
      </w:r>
      <w:proofErr w:type="spellEnd"/>
      <w:r w:rsidRPr="00C749DB">
        <w:t xml:space="preserve"> </w:t>
      </w:r>
      <w:proofErr w:type="spellStart"/>
      <w:r w:rsidRPr="00C749DB">
        <w:t>bahasa</w:t>
      </w:r>
      <w:proofErr w:type="spellEnd"/>
      <w:r w:rsidRPr="00C749DB">
        <w:t xml:space="preserve"> </w:t>
      </w:r>
      <w:proofErr w:type="spellStart"/>
      <w:r w:rsidRPr="00C749DB">
        <w:t>Inggris</w:t>
      </w:r>
      <w:proofErr w:type="spellEnd"/>
      <w:r w:rsidRPr="00C749DB">
        <w:t xml:space="preserve"> yang </w:t>
      </w:r>
      <w:proofErr w:type="spellStart"/>
      <w:r w:rsidRPr="00C749DB">
        <w:t>sudah</w:t>
      </w:r>
      <w:proofErr w:type="spellEnd"/>
      <w:r w:rsidRPr="00C749DB">
        <w:t xml:space="preserve"> </w:t>
      </w:r>
      <w:proofErr w:type="spellStart"/>
      <w:r w:rsidRPr="00C749DB">
        <w:t>memiliki</w:t>
      </w:r>
      <w:proofErr w:type="spellEnd"/>
      <w:r w:rsidRPr="00C749DB">
        <w:t xml:space="preserve"> </w:t>
      </w:r>
      <w:proofErr w:type="spellStart"/>
      <w:r w:rsidRPr="00C749DB">
        <w:t>padanan</w:t>
      </w:r>
      <w:proofErr w:type="spellEnd"/>
      <w:r w:rsidRPr="00C749DB">
        <w:t xml:space="preserve"> </w:t>
      </w:r>
      <w:proofErr w:type="spellStart"/>
      <w:r w:rsidRPr="00C749DB">
        <w:t>resmi</w:t>
      </w:r>
      <w:proofErr w:type="spellEnd"/>
      <w:r w:rsidRPr="00C749DB">
        <w:t xml:space="preserve"> </w:t>
      </w:r>
      <w:proofErr w:type="spellStart"/>
      <w:r w:rsidRPr="00C749DB">
        <w:t>dalam</w:t>
      </w:r>
      <w:proofErr w:type="spellEnd"/>
      <w:r w:rsidRPr="00C749DB">
        <w:t xml:space="preserve"> </w:t>
      </w:r>
      <w:proofErr w:type="spellStart"/>
      <w:r w:rsidRPr="00C749DB">
        <w:t>bahasa</w:t>
      </w:r>
      <w:proofErr w:type="spellEnd"/>
      <w:r w:rsidRPr="00C749DB">
        <w:t xml:space="preserve"> Indonesia, </w:t>
      </w:r>
      <w:proofErr w:type="spellStart"/>
      <w:r w:rsidRPr="00C749DB">
        <w:t>yaitu</w:t>
      </w:r>
      <w:proofErr w:type="spellEnd"/>
      <w:r w:rsidRPr="00C749DB">
        <w:t xml:space="preserve"> daftar </w:t>
      </w:r>
      <w:proofErr w:type="spellStart"/>
      <w:r w:rsidRPr="00C749DB">
        <w:t>putar.</w:t>
      </w:r>
      <w:proofErr w:type="spellEnd"/>
    </w:p>
    <w:p w14:paraId="5819B6AB" w14:textId="2F7FC5D5" w:rsidR="00C749DB" w:rsidRPr="00C749DB" w:rsidRDefault="00C749DB" w:rsidP="00C749DB">
      <w:pPr>
        <w:pStyle w:val="ListParagraph"/>
        <w:numPr>
          <w:ilvl w:val="0"/>
          <w:numId w:val="85"/>
        </w:numPr>
        <w:rPr>
          <w:b/>
          <w:bCs/>
        </w:rPr>
      </w:pPr>
      <w:proofErr w:type="spellStart"/>
      <w:r w:rsidRPr="00C749DB">
        <w:t>Pemborosan</w:t>
      </w:r>
      <w:proofErr w:type="spellEnd"/>
      <w:r w:rsidRPr="00C749DB">
        <w:t xml:space="preserve"> Kata (</w:t>
      </w:r>
      <w:proofErr w:type="spellStart"/>
      <w:r w:rsidRPr="00C749DB">
        <w:t>Subjek</w:t>
      </w:r>
      <w:proofErr w:type="spellEnd"/>
      <w:r w:rsidRPr="00C749DB">
        <w:t xml:space="preserve">): </w:t>
      </w:r>
      <w:proofErr w:type="spellStart"/>
      <w:r w:rsidRPr="00C749DB">
        <w:t>Dalam</w:t>
      </w:r>
      <w:proofErr w:type="spellEnd"/>
      <w:r w:rsidRPr="00C749DB">
        <w:t xml:space="preserve"> </w:t>
      </w:r>
      <w:proofErr w:type="spellStart"/>
      <w:r w:rsidRPr="00C749DB">
        <w:t>penulisan</w:t>
      </w:r>
      <w:proofErr w:type="spellEnd"/>
      <w:r w:rsidRPr="00C749DB">
        <w:t xml:space="preserve"> </w:t>
      </w:r>
      <w:r w:rsidRPr="00C749DB">
        <w:rPr>
          <w:i/>
          <w:iCs/>
        </w:rPr>
        <w:t>interface</w:t>
      </w:r>
      <w:r w:rsidRPr="00C749DB">
        <w:t xml:space="preserve"> </w:t>
      </w:r>
      <w:proofErr w:type="spellStart"/>
      <w:r w:rsidRPr="00C749DB">
        <w:t>atau</w:t>
      </w:r>
      <w:proofErr w:type="spellEnd"/>
      <w:r w:rsidRPr="00C749DB">
        <w:t xml:space="preserve"> </w:t>
      </w:r>
      <w:r w:rsidRPr="00C749DB">
        <w:rPr>
          <w:i/>
          <w:iCs/>
        </w:rPr>
        <w:t>user manual</w:t>
      </w:r>
      <w:r w:rsidRPr="00C749DB">
        <w:t xml:space="preserve">, </w:t>
      </w:r>
      <w:proofErr w:type="spellStart"/>
      <w:r w:rsidRPr="00C749DB">
        <w:t>penggunaan</w:t>
      </w:r>
      <w:proofErr w:type="spellEnd"/>
      <w:r w:rsidRPr="00C749DB">
        <w:t xml:space="preserve"> kata </w:t>
      </w:r>
      <w:r w:rsidR="00F3110C">
        <w:t>“</w:t>
      </w:r>
      <w:r w:rsidRPr="00C749DB">
        <w:t>Kami</w:t>
      </w:r>
      <w:r w:rsidR="00F3110C">
        <w:t>”</w:t>
      </w:r>
      <w:r w:rsidRPr="00C749DB">
        <w:t xml:space="preserve"> </w:t>
      </w:r>
      <w:proofErr w:type="spellStart"/>
      <w:r w:rsidRPr="00C749DB">
        <w:t>seringkali</w:t>
      </w:r>
      <w:proofErr w:type="spellEnd"/>
      <w:r w:rsidRPr="00C749DB">
        <w:t xml:space="preserve"> </w:t>
      </w:r>
      <w:proofErr w:type="spellStart"/>
      <w:r w:rsidRPr="00C749DB">
        <w:t>dianggap</w:t>
      </w:r>
      <w:proofErr w:type="spellEnd"/>
      <w:r w:rsidRPr="00C749DB">
        <w:t xml:space="preserve"> </w:t>
      </w:r>
      <w:proofErr w:type="spellStart"/>
      <w:r w:rsidRPr="00C749DB">
        <w:t>tidak</w:t>
      </w:r>
      <w:proofErr w:type="spellEnd"/>
      <w:r w:rsidRPr="00C749DB">
        <w:t xml:space="preserve"> </w:t>
      </w:r>
      <w:proofErr w:type="spellStart"/>
      <w:r w:rsidRPr="00C749DB">
        <w:t>efisien</w:t>
      </w:r>
      <w:proofErr w:type="spellEnd"/>
      <w:r w:rsidRPr="00C749DB">
        <w:t xml:space="preserve"> </w:t>
      </w:r>
      <w:proofErr w:type="spellStart"/>
      <w:r w:rsidRPr="00C749DB">
        <w:t>karena</w:t>
      </w:r>
      <w:proofErr w:type="spellEnd"/>
      <w:r w:rsidRPr="00C749DB">
        <w:t xml:space="preserve"> </w:t>
      </w:r>
      <w:proofErr w:type="spellStart"/>
      <w:r w:rsidRPr="00C749DB">
        <w:t>fokus</w:t>
      </w:r>
      <w:proofErr w:type="spellEnd"/>
      <w:r w:rsidRPr="00C749DB">
        <w:t xml:space="preserve"> </w:t>
      </w:r>
      <w:proofErr w:type="spellStart"/>
      <w:r w:rsidRPr="00C749DB">
        <w:t>utama</w:t>
      </w:r>
      <w:proofErr w:type="spellEnd"/>
      <w:r w:rsidRPr="00C749DB">
        <w:t xml:space="preserve"> </w:t>
      </w:r>
      <w:proofErr w:type="spellStart"/>
      <w:r w:rsidRPr="00C749DB">
        <w:t>harusnya</w:t>
      </w:r>
      <w:proofErr w:type="spellEnd"/>
      <w:r w:rsidRPr="00C749DB">
        <w:t xml:space="preserve"> </w:t>
      </w:r>
      <w:proofErr w:type="spellStart"/>
      <w:r w:rsidRPr="00C749DB">
        <w:t>ada</w:t>
      </w:r>
      <w:proofErr w:type="spellEnd"/>
      <w:r w:rsidRPr="00C749DB">
        <w:t xml:space="preserve"> pada </w:t>
      </w:r>
      <w:proofErr w:type="spellStart"/>
      <w:r w:rsidRPr="00C749DB">
        <w:t>tindakan</w:t>
      </w:r>
      <w:proofErr w:type="spellEnd"/>
      <w:r w:rsidRPr="00C749DB">
        <w:t xml:space="preserve"> </w:t>
      </w:r>
      <w:proofErr w:type="spellStart"/>
      <w:r w:rsidRPr="00C749DB">
        <w:t>pengguna</w:t>
      </w:r>
      <w:proofErr w:type="spellEnd"/>
      <w:r w:rsidRPr="00C749DB">
        <w:t xml:space="preserve">, </w:t>
      </w:r>
      <w:proofErr w:type="spellStart"/>
      <w:r w:rsidRPr="00C749DB">
        <w:t>bukan</w:t>
      </w:r>
      <w:proofErr w:type="spellEnd"/>
      <w:r w:rsidRPr="00C749DB">
        <w:t xml:space="preserve"> pada </w:t>
      </w:r>
      <w:proofErr w:type="spellStart"/>
      <w:r w:rsidRPr="00C749DB">
        <w:t>penyedia</w:t>
      </w:r>
      <w:proofErr w:type="spellEnd"/>
      <w:r w:rsidRPr="00C749DB">
        <w:t xml:space="preserve"> </w:t>
      </w:r>
      <w:proofErr w:type="spellStart"/>
      <w:r w:rsidRPr="00C749DB">
        <w:t>layanan</w:t>
      </w:r>
      <w:proofErr w:type="spellEnd"/>
    </w:p>
    <w:p w14:paraId="20F17B8F" w14:textId="4959FB1A" w:rsidR="00C749DB" w:rsidRPr="00C749DB" w:rsidRDefault="00C749DB" w:rsidP="00C749DB">
      <w:pPr>
        <w:pStyle w:val="ListParagraph"/>
        <w:numPr>
          <w:ilvl w:val="0"/>
          <w:numId w:val="85"/>
        </w:numPr>
        <w:rPr>
          <w:b/>
          <w:bCs/>
        </w:rPr>
      </w:pPr>
      <w:proofErr w:type="spellStart"/>
      <w:r w:rsidRPr="00C749DB">
        <w:t>Struktur</w:t>
      </w:r>
      <w:proofErr w:type="spellEnd"/>
      <w:r w:rsidRPr="00C749DB">
        <w:t xml:space="preserve"> </w:t>
      </w:r>
      <w:proofErr w:type="spellStart"/>
      <w:r w:rsidRPr="00C749DB">
        <w:t>Kalimat</w:t>
      </w:r>
      <w:proofErr w:type="spellEnd"/>
      <w:r w:rsidRPr="00C749DB">
        <w:t xml:space="preserve">: </w:t>
      </w:r>
      <w:proofErr w:type="spellStart"/>
      <w:r w:rsidRPr="00C749DB">
        <w:t>Frasa</w:t>
      </w:r>
      <w:proofErr w:type="spellEnd"/>
      <w:r w:rsidRPr="00C749DB">
        <w:t xml:space="preserve"> </w:t>
      </w:r>
      <w:r w:rsidR="00E45623">
        <w:t>“</w:t>
      </w:r>
      <w:proofErr w:type="spellStart"/>
      <w:r w:rsidRPr="00C749DB">
        <w:t>untuk</w:t>
      </w:r>
      <w:proofErr w:type="spellEnd"/>
      <w:r w:rsidRPr="00C749DB">
        <w:t xml:space="preserve"> </w:t>
      </w:r>
      <w:proofErr w:type="spellStart"/>
      <w:r w:rsidRPr="00C749DB">
        <w:t>membantumu</w:t>
      </w:r>
      <w:proofErr w:type="spellEnd"/>
      <w:r w:rsidRPr="00C749DB">
        <w:t xml:space="preserve"> </w:t>
      </w:r>
      <w:proofErr w:type="spellStart"/>
      <w:r w:rsidRPr="00C749DB">
        <w:t>memulai</w:t>
      </w:r>
      <w:proofErr w:type="spellEnd"/>
      <w:r w:rsidR="00E45623">
        <w:t>”</w:t>
      </w:r>
      <w:r w:rsidRPr="00C749DB">
        <w:t xml:space="preserve"> </w:t>
      </w:r>
      <w:proofErr w:type="spellStart"/>
      <w:r w:rsidRPr="00C749DB">
        <w:t>agak</w:t>
      </w:r>
      <w:proofErr w:type="spellEnd"/>
      <w:r w:rsidRPr="00C749DB">
        <w:t xml:space="preserve"> </w:t>
      </w:r>
      <w:proofErr w:type="spellStart"/>
      <w:r w:rsidRPr="00C749DB">
        <w:t>terlalu</w:t>
      </w:r>
      <w:proofErr w:type="spellEnd"/>
      <w:r w:rsidRPr="00C749DB">
        <w:t xml:space="preserve"> </w:t>
      </w:r>
      <w:proofErr w:type="spellStart"/>
      <w:r w:rsidRPr="00C749DB">
        <w:t>panjang</w:t>
      </w:r>
      <w:proofErr w:type="spellEnd"/>
      <w:r w:rsidRPr="00C749DB">
        <w:t xml:space="preserve"> dan </w:t>
      </w:r>
      <w:proofErr w:type="spellStart"/>
      <w:r w:rsidRPr="00C749DB">
        <w:t>bisa</w:t>
      </w:r>
      <w:proofErr w:type="spellEnd"/>
      <w:r w:rsidRPr="00C749DB">
        <w:t xml:space="preserve"> </w:t>
      </w:r>
      <w:proofErr w:type="spellStart"/>
      <w:r w:rsidRPr="00C749DB">
        <w:t>dibuat</w:t>
      </w:r>
      <w:proofErr w:type="spellEnd"/>
      <w:r w:rsidRPr="00C749DB">
        <w:t xml:space="preserve"> </w:t>
      </w:r>
      <w:proofErr w:type="spellStart"/>
      <w:r w:rsidRPr="00C749DB">
        <w:t>lebih</w:t>
      </w:r>
      <w:proofErr w:type="spellEnd"/>
      <w:r w:rsidRPr="00C749DB">
        <w:t xml:space="preserve"> </w:t>
      </w:r>
      <w:proofErr w:type="spellStart"/>
      <w:r w:rsidRPr="00C749DB">
        <w:t>persuasif</w:t>
      </w:r>
      <w:proofErr w:type="spellEnd"/>
      <w:r w:rsidRPr="00C749DB">
        <w:t>/</w:t>
      </w:r>
      <w:proofErr w:type="spellStart"/>
      <w:r w:rsidRPr="00C749DB">
        <w:t>langsung</w:t>
      </w:r>
      <w:proofErr w:type="spellEnd"/>
      <w:r w:rsidRPr="00C749DB">
        <w:t>.</w:t>
      </w:r>
    </w:p>
    <w:p w14:paraId="6DE9008F" w14:textId="6B1DCEED" w:rsidR="00C749DB" w:rsidRPr="00C749DB" w:rsidRDefault="00C749DB" w:rsidP="00C749DB">
      <w:pPr>
        <w:rPr>
          <w:b/>
          <w:bCs/>
        </w:rPr>
      </w:pPr>
      <w:proofErr w:type="spellStart"/>
      <w:r w:rsidRPr="00C749DB">
        <w:rPr>
          <w:b/>
          <w:bCs/>
        </w:rPr>
        <w:t>Prinsip</w:t>
      </w:r>
      <w:proofErr w:type="spellEnd"/>
      <w:r w:rsidRPr="00C749DB">
        <w:rPr>
          <w:b/>
          <w:bCs/>
        </w:rPr>
        <w:t xml:space="preserve"> yang </w:t>
      </w:r>
      <w:proofErr w:type="spellStart"/>
      <w:r w:rsidRPr="00C749DB">
        <w:rPr>
          <w:b/>
          <w:bCs/>
        </w:rPr>
        <w:t>digunakan</w:t>
      </w:r>
      <w:proofErr w:type="spellEnd"/>
      <w:r w:rsidRPr="00C749DB">
        <w:rPr>
          <w:b/>
          <w:bCs/>
        </w:rPr>
        <w:t>:</w:t>
      </w:r>
    </w:p>
    <w:p w14:paraId="198819D1" w14:textId="77777777" w:rsidR="00450BA1" w:rsidRDefault="00450BA1" w:rsidP="00450BA1">
      <w:pPr>
        <w:ind w:left="720"/>
      </w:pPr>
      <w:proofErr w:type="spellStart"/>
      <w:r w:rsidRPr="00450BA1">
        <w:t>Prinsip</w:t>
      </w:r>
      <w:proofErr w:type="spellEnd"/>
      <w:r w:rsidRPr="00450BA1">
        <w:t xml:space="preserve"> </w:t>
      </w:r>
      <w:proofErr w:type="spellStart"/>
      <w:r w:rsidRPr="00450BA1">
        <w:t>Kesepadanan</w:t>
      </w:r>
      <w:proofErr w:type="spellEnd"/>
      <w:r w:rsidRPr="00450BA1">
        <w:t xml:space="preserve"> Istilah (EYD V) dan </w:t>
      </w:r>
      <w:proofErr w:type="spellStart"/>
      <w:r w:rsidRPr="00450BA1">
        <w:t>Prinsip</w:t>
      </w:r>
      <w:proofErr w:type="spellEnd"/>
      <w:r w:rsidRPr="00450BA1">
        <w:t xml:space="preserve"> Ekonomi Kata (</w:t>
      </w:r>
      <w:r w:rsidRPr="00450BA1">
        <w:rPr>
          <w:i/>
          <w:iCs/>
        </w:rPr>
        <w:t>Conciseness</w:t>
      </w:r>
      <w:r w:rsidRPr="00450BA1">
        <w:t>).</w:t>
      </w:r>
    </w:p>
    <w:p w14:paraId="645AFA05" w14:textId="58ED0FE8" w:rsidR="00C749DB" w:rsidRDefault="00C749DB" w:rsidP="00C749DB">
      <w:pPr>
        <w:rPr>
          <w:b/>
          <w:bCs/>
        </w:rPr>
      </w:pPr>
      <w:r>
        <w:rPr>
          <w:b/>
          <w:bCs/>
        </w:rPr>
        <w:t xml:space="preserve">Saran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: </w:t>
      </w:r>
    </w:p>
    <w:p w14:paraId="11367194" w14:textId="2A279E31" w:rsidR="00C749DB" w:rsidRDefault="00C749DB" w:rsidP="00C749DB">
      <w:r>
        <w:rPr>
          <w:b/>
          <w:bCs/>
        </w:rPr>
        <w:tab/>
      </w:r>
      <w:r w:rsidR="00F3110C">
        <w:t>“</w:t>
      </w:r>
      <w:r w:rsidR="00450BA1" w:rsidRPr="00450BA1">
        <w:t xml:space="preserve">Daftar </w:t>
      </w:r>
      <w:proofErr w:type="spellStart"/>
      <w:r w:rsidR="00450BA1" w:rsidRPr="00450BA1">
        <w:t>putar</w:t>
      </w:r>
      <w:proofErr w:type="spellEnd"/>
      <w:r w:rsidR="00450BA1" w:rsidRPr="00450BA1">
        <w:t xml:space="preserve"> </w:t>
      </w:r>
      <w:proofErr w:type="spellStart"/>
      <w:r w:rsidR="00450BA1" w:rsidRPr="00450BA1">
        <w:t>siap</w:t>
      </w:r>
      <w:proofErr w:type="spellEnd"/>
      <w:r w:rsidR="00450BA1" w:rsidRPr="00450BA1">
        <w:t xml:space="preserve"> </w:t>
      </w:r>
      <w:proofErr w:type="spellStart"/>
      <w:r w:rsidR="00450BA1" w:rsidRPr="00450BA1">
        <w:t>untuk</w:t>
      </w:r>
      <w:proofErr w:type="spellEnd"/>
      <w:r w:rsidR="00450BA1" w:rsidRPr="00450BA1">
        <w:t xml:space="preserve"> </w:t>
      </w:r>
      <w:proofErr w:type="spellStart"/>
      <w:r w:rsidR="00450BA1" w:rsidRPr="00450BA1">
        <w:t>kamu</w:t>
      </w:r>
      <w:proofErr w:type="spellEnd"/>
      <w:r w:rsidR="00450BA1" w:rsidRPr="00450BA1">
        <w:t xml:space="preserve"> </w:t>
      </w:r>
      <w:proofErr w:type="spellStart"/>
      <w:r w:rsidR="00450BA1" w:rsidRPr="00450BA1">
        <w:t>dengarkan</w:t>
      </w:r>
      <w:proofErr w:type="spellEnd"/>
      <w:r w:rsidR="00450BA1" w:rsidRPr="00450BA1">
        <w:t>.</w:t>
      </w:r>
      <w:r w:rsidR="00F3110C">
        <w:t>”</w:t>
      </w:r>
    </w:p>
    <w:p w14:paraId="6E2F1018" w14:textId="77777777" w:rsidR="00450BA1" w:rsidRDefault="00450BA1" w:rsidP="00C749DB"/>
    <w:p w14:paraId="13C54E86" w14:textId="77777777" w:rsidR="00450BA1" w:rsidRDefault="00450BA1" w:rsidP="00C749DB"/>
    <w:p w14:paraId="4F40FEE6" w14:textId="241BA922" w:rsidR="00450BA1" w:rsidRPr="009F02AA" w:rsidRDefault="00450BA1" w:rsidP="00450BA1">
      <w:pPr>
        <w:pStyle w:val="ListParagraph"/>
        <w:numPr>
          <w:ilvl w:val="0"/>
          <w:numId w:val="32"/>
        </w:numPr>
      </w:pPr>
      <w:r>
        <w:lastRenderedPageBreak/>
        <w:t xml:space="preserve">Halaman </w:t>
      </w:r>
      <w:proofErr w:type="spellStart"/>
      <w:r>
        <w:t>utama</w:t>
      </w:r>
      <w:proofErr w:type="spellEnd"/>
    </w:p>
    <w:p w14:paraId="0B7FA6E8" w14:textId="77777777" w:rsidR="00450BA1" w:rsidRDefault="00450BA1" w:rsidP="00450BA1">
      <w:pPr>
        <w:pStyle w:val="ListParagraph"/>
      </w:pPr>
    </w:p>
    <w:p w14:paraId="3B32D498" w14:textId="77777777" w:rsidR="00450BA1" w:rsidRDefault="00450BA1" w:rsidP="00450BA1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81FD8D3" wp14:editId="7161A543">
            <wp:simplePos x="0" y="0"/>
            <wp:positionH relativeFrom="page">
              <wp:posOffset>1876508</wp:posOffset>
            </wp:positionH>
            <wp:positionV relativeFrom="paragraph">
              <wp:posOffset>56240</wp:posOffset>
            </wp:positionV>
            <wp:extent cx="1619999" cy="3509997"/>
            <wp:effectExtent l="0" t="0" r="0" b="0"/>
            <wp:wrapNone/>
            <wp:docPr id="120643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9643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9" cy="35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29B8B" w14:textId="77777777" w:rsidR="00450BA1" w:rsidRDefault="00450BA1" w:rsidP="00450BA1">
      <w:pPr>
        <w:pStyle w:val="ListParagraph"/>
      </w:pPr>
    </w:p>
    <w:p w14:paraId="6CE5F28B" w14:textId="77777777" w:rsidR="00450BA1" w:rsidRDefault="00450BA1" w:rsidP="00450BA1">
      <w:pPr>
        <w:pStyle w:val="ListParagraph"/>
      </w:pPr>
    </w:p>
    <w:p w14:paraId="4C96B089" w14:textId="77777777" w:rsidR="00450BA1" w:rsidRDefault="00450BA1" w:rsidP="00450BA1">
      <w:pPr>
        <w:pStyle w:val="ListParagraph"/>
      </w:pPr>
    </w:p>
    <w:p w14:paraId="4BFF634B" w14:textId="77777777" w:rsidR="00450BA1" w:rsidRDefault="00450BA1" w:rsidP="00450BA1">
      <w:pPr>
        <w:pStyle w:val="ListParagraph"/>
      </w:pPr>
    </w:p>
    <w:p w14:paraId="1F9100D3" w14:textId="77777777" w:rsidR="00450BA1" w:rsidRDefault="00450BA1" w:rsidP="00450BA1">
      <w:pPr>
        <w:pStyle w:val="ListParagraph"/>
      </w:pPr>
    </w:p>
    <w:p w14:paraId="18D96A8F" w14:textId="77777777" w:rsidR="00450BA1" w:rsidRDefault="00450BA1" w:rsidP="00450BA1">
      <w:pPr>
        <w:pStyle w:val="ListParagraph"/>
      </w:pPr>
    </w:p>
    <w:p w14:paraId="67D9A37F" w14:textId="77777777" w:rsidR="00450BA1" w:rsidRDefault="00450BA1" w:rsidP="00450BA1">
      <w:pPr>
        <w:pStyle w:val="ListParagraph"/>
      </w:pPr>
    </w:p>
    <w:p w14:paraId="23623E24" w14:textId="77777777" w:rsidR="00450BA1" w:rsidRDefault="00450BA1" w:rsidP="00450BA1"/>
    <w:p w14:paraId="0AF6C05A" w14:textId="77777777" w:rsidR="00450BA1" w:rsidRDefault="00450BA1" w:rsidP="00450BA1"/>
    <w:p w14:paraId="373DE4EF" w14:textId="77777777" w:rsidR="00450BA1" w:rsidRDefault="00450BA1" w:rsidP="00450BA1"/>
    <w:p w14:paraId="5C846D0E" w14:textId="77777777" w:rsidR="00450BA1" w:rsidRDefault="00450BA1" w:rsidP="00450BA1"/>
    <w:p w14:paraId="5F588FD2" w14:textId="77777777" w:rsidR="00450BA1" w:rsidRDefault="00450BA1" w:rsidP="00450BA1"/>
    <w:p w14:paraId="63924E0B" w14:textId="77777777" w:rsidR="00450BA1" w:rsidRDefault="00450BA1" w:rsidP="00450BA1"/>
    <w:p w14:paraId="7EC8E544" w14:textId="77777777" w:rsidR="00450BA1" w:rsidRDefault="00450BA1" w:rsidP="00450BA1"/>
    <w:p w14:paraId="7C1069C5" w14:textId="77777777" w:rsidR="00450BA1" w:rsidRDefault="00450BA1" w:rsidP="00450BA1"/>
    <w:p w14:paraId="1CB6A560" w14:textId="77777777" w:rsidR="00450BA1" w:rsidRDefault="00450BA1" w:rsidP="00450BA1">
      <w:pPr>
        <w:rPr>
          <w:b/>
          <w:bCs/>
        </w:rPr>
      </w:pPr>
      <w:proofErr w:type="spellStart"/>
      <w:r w:rsidRPr="008914C7"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asli</w:t>
      </w:r>
      <w:proofErr w:type="spellEnd"/>
      <w:r w:rsidRPr="008914C7">
        <w:rPr>
          <w:b/>
          <w:bCs/>
        </w:rPr>
        <w:t>:</w:t>
      </w:r>
    </w:p>
    <w:p w14:paraId="2B5CDD6F" w14:textId="047AC6B5" w:rsidR="00F3110C" w:rsidRDefault="00F3110C" w:rsidP="00F3110C">
      <w:pPr>
        <w:ind w:left="720"/>
      </w:pPr>
      <w:r>
        <w:t>“</w:t>
      </w:r>
      <w:proofErr w:type="spellStart"/>
      <w:r w:rsidRPr="00F3110C">
        <w:t>Mengaktifkan</w:t>
      </w:r>
      <w:proofErr w:type="spellEnd"/>
      <w:r w:rsidR="004F452D">
        <w:t xml:space="preserve"> </w:t>
      </w:r>
      <w:r>
        <w:t>‘</w:t>
      </w:r>
      <w:r w:rsidRPr="00F3110C">
        <w:rPr>
          <w:i/>
          <w:iCs/>
        </w:rPr>
        <w:t>One Step Login</w:t>
      </w:r>
      <w:r>
        <w:t xml:space="preserve">’ </w:t>
      </w:r>
      <w:proofErr w:type="spellStart"/>
      <w:r w:rsidRPr="00F3110C">
        <w:t>untuk</w:t>
      </w:r>
      <w:proofErr w:type="spellEnd"/>
      <w:r w:rsidRPr="00F3110C">
        <w:t xml:space="preserve"> Spotify di </w:t>
      </w:r>
      <w:proofErr w:type="spellStart"/>
      <w:r w:rsidRPr="00F3110C">
        <w:t>semua</w:t>
      </w:r>
      <w:proofErr w:type="spellEnd"/>
      <w:r w:rsidRPr="00F3110C">
        <w:t xml:space="preserve"> </w:t>
      </w:r>
      <w:proofErr w:type="spellStart"/>
      <w:r w:rsidRPr="00F3110C">
        <w:t>perangkat</w:t>
      </w:r>
      <w:proofErr w:type="spellEnd"/>
      <w:r w:rsidRPr="00F3110C">
        <w:t xml:space="preserve"> Samsung agar proses </w:t>
      </w:r>
      <w:proofErr w:type="spellStart"/>
      <w:r w:rsidRPr="00F3110C">
        <w:t>masuk</w:t>
      </w:r>
      <w:proofErr w:type="spellEnd"/>
      <w:r w:rsidRPr="00F3110C">
        <w:t xml:space="preserve"> </w:t>
      </w:r>
      <w:proofErr w:type="spellStart"/>
      <w:r w:rsidRPr="00F3110C">
        <w:t>berjalan</w:t>
      </w:r>
      <w:proofErr w:type="spellEnd"/>
      <w:r w:rsidRPr="00F3110C">
        <w:t xml:space="preserve"> </w:t>
      </w:r>
      <w:proofErr w:type="spellStart"/>
      <w:r w:rsidRPr="00F3110C">
        <w:t>selancar</w:t>
      </w:r>
      <w:proofErr w:type="spellEnd"/>
      <w:r w:rsidRPr="00F3110C">
        <w:t xml:space="preserve"> </w:t>
      </w:r>
      <w:proofErr w:type="spellStart"/>
      <w:r w:rsidRPr="00F3110C">
        <w:t>mungkin</w:t>
      </w:r>
      <w:proofErr w:type="spellEnd"/>
      <w:r w:rsidRPr="00F3110C">
        <w:t>.</w:t>
      </w:r>
      <w:r>
        <w:t>”</w:t>
      </w:r>
    </w:p>
    <w:p w14:paraId="7B842A4A" w14:textId="046ED7E3" w:rsidR="00450BA1" w:rsidRDefault="00450BA1" w:rsidP="00450BA1">
      <w:p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 w:rsidRPr="006401A1">
        <w:rPr>
          <w:b/>
          <w:bCs/>
        </w:rPr>
        <w:t>:</w:t>
      </w:r>
    </w:p>
    <w:p w14:paraId="7DBAAF01" w14:textId="18CCFD5D" w:rsidR="00F3110C" w:rsidRDefault="00F3110C" w:rsidP="00F3110C">
      <w:pPr>
        <w:pStyle w:val="ListParagraph"/>
        <w:numPr>
          <w:ilvl w:val="0"/>
          <w:numId w:val="86"/>
        </w:numPr>
        <w:rPr>
          <w:lang w:val="id-ID"/>
        </w:rPr>
      </w:pPr>
      <w:r w:rsidRPr="00F3110C">
        <w:rPr>
          <w:lang w:val="id-ID"/>
        </w:rPr>
        <w:t xml:space="preserve">Penggunaan Istilah Asing Tanpa Penanda: Frasa </w:t>
      </w:r>
      <w:r>
        <w:rPr>
          <w:lang w:val="id-ID"/>
        </w:rPr>
        <w:t>“</w:t>
      </w:r>
      <w:r w:rsidRPr="00F3110C">
        <w:rPr>
          <w:i/>
          <w:iCs/>
          <w:lang w:val="id-ID"/>
        </w:rPr>
        <w:t xml:space="preserve">One Step </w:t>
      </w:r>
      <w:proofErr w:type="spellStart"/>
      <w:r w:rsidRPr="00F3110C">
        <w:rPr>
          <w:i/>
          <w:iCs/>
          <w:lang w:val="id-ID"/>
        </w:rPr>
        <w:t>Login</w:t>
      </w:r>
      <w:proofErr w:type="spellEnd"/>
      <w:r>
        <w:rPr>
          <w:lang w:val="id-ID"/>
        </w:rPr>
        <w:t>”</w:t>
      </w:r>
      <w:r w:rsidRPr="00F3110C">
        <w:rPr>
          <w:lang w:val="id-ID"/>
        </w:rPr>
        <w:t xml:space="preserve"> adalah istilah asing. Jika tidak diterjemahkan, seharusnya ditulis miring (</w:t>
      </w:r>
      <w:proofErr w:type="spellStart"/>
      <w:r w:rsidRPr="00F3110C">
        <w:rPr>
          <w:i/>
          <w:iCs/>
          <w:lang w:val="id-ID"/>
        </w:rPr>
        <w:t>italics</w:t>
      </w:r>
      <w:proofErr w:type="spellEnd"/>
      <w:r w:rsidRPr="00F3110C">
        <w:rPr>
          <w:lang w:val="id-ID"/>
        </w:rPr>
        <w:t>) sesuai EYD V.</w:t>
      </w:r>
    </w:p>
    <w:p w14:paraId="2C743CE9" w14:textId="73BE55EF" w:rsidR="00F3110C" w:rsidRDefault="00F3110C" w:rsidP="00F3110C">
      <w:pPr>
        <w:pStyle w:val="ListParagraph"/>
        <w:numPr>
          <w:ilvl w:val="0"/>
          <w:numId w:val="86"/>
        </w:numPr>
        <w:rPr>
          <w:lang w:val="id-ID"/>
        </w:rPr>
      </w:pPr>
      <w:r w:rsidRPr="00F3110C">
        <w:rPr>
          <w:lang w:val="id-ID"/>
        </w:rPr>
        <w:t xml:space="preserve">Kata Tidak Baku/Tidak Efektif: Kata </w:t>
      </w:r>
      <w:r>
        <w:rPr>
          <w:lang w:val="id-ID"/>
        </w:rPr>
        <w:t>“</w:t>
      </w:r>
      <w:r w:rsidRPr="00F3110C">
        <w:rPr>
          <w:lang w:val="id-ID"/>
        </w:rPr>
        <w:t>selancar</w:t>
      </w:r>
      <w:r>
        <w:rPr>
          <w:lang w:val="id-ID"/>
        </w:rPr>
        <w:t>”</w:t>
      </w:r>
      <w:r w:rsidRPr="00F3110C">
        <w:rPr>
          <w:lang w:val="id-ID"/>
        </w:rPr>
        <w:t xml:space="preserve"> dalam konteks ini kurang tepat secara formal. Meskipun tujuannya berarti </w:t>
      </w:r>
      <w:r w:rsidR="00E45623">
        <w:rPr>
          <w:lang w:val="id-ID"/>
        </w:rPr>
        <w:t>“</w:t>
      </w:r>
      <w:r w:rsidRPr="00F3110C">
        <w:rPr>
          <w:lang w:val="id-ID"/>
        </w:rPr>
        <w:t>mulus</w:t>
      </w:r>
      <w:r w:rsidR="00E45623">
        <w:rPr>
          <w:lang w:val="id-ID"/>
        </w:rPr>
        <w:t>”</w:t>
      </w:r>
      <w:r w:rsidRPr="00F3110C">
        <w:rPr>
          <w:lang w:val="id-ID"/>
        </w:rPr>
        <w:t>, dalam penulisan teknis lebih baik menggunakan kata yang lebih baku untuk menggambarkan sebuah proses sistem.</w:t>
      </w:r>
    </w:p>
    <w:p w14:paraId="2E7D289D" w14:textId="2FC17A0E" w:rsidR="00F3110C" w:rsidRPr="00F3110C" w:rsidRDefault="00F3110C" w:rsidP="00F3110C">
      <w:pPr>
        <w:pStyle w:val="ListParagraph"/>
        <w:numPr>
          <w:ilvl w:val="0"/>
          <w:numId w:val="86"/>
        </w:numPr>
        <w:rPr>
          <w:lang w:val="id-ID"/>
        </w:rPr>
      </w:pPr>
      <w:proofErr w:type="spellStart"/>
      <w:r w:rsidRPr="00F3110C">
        <w:rPr>
          <w:lang w:val="id-ID"/>
        </w:rPr>
        <w:t>Ketidakajegan</w:t>
      </w:r>
      <w:proofErr w:type="spellEnd"/>
      <w:r w:rsidRPr="00F3110C">
        <w:rPr>
          <w:lang w:val="id-ID"/>
        </w:rPr>
        <w:t xml:space="preserve"> (</w:t>
      </w:r>
      <w:proofErr w:type="spellStart"/>
      <w:r w:rsidRPr="00F3110C">
        <w:rPr>
          <w:lang w:val="id-ID"/>
        </w:rPr>
        <w:t>Inconsistency</w:t>
      </w:r>
      <w:proofErr w:type="spellEnd"/>
      <w:r w:rsidRPr="00F3110C">
        <w:rPr>
          <w:lang w:val="id-ID"/>
        </w:rPr>
        <w:t>): Ada percampuran bahasa yang mencolok antara judul fitur yang Inggris total dengan penjelasan yang bahasa Indonesia, tanpa ada usaha penyesuaian istilah.</w:t>
      </w:r>
    </w:p>
    <w:p w14:paraId="31996729" w14:textId="77777777" w:rsidR="00450BA1" w:rsidRPr="00C749DB" w:rsidRDefault="00450BA1" w:rsidP="00450BA1">
      <w:pPr>
        <w:rPr>
          <w:b/>
          <w:bCs/>
        </w:rPr>
      </w:pPr>
      <w:proofErr w:type="spellStart"/>
      <w:r w:rsidRPr="00C749DB">
        <w:rPr>
          <w:b/>
          <w:bCs/>
        </w:rPr>
        <w:t>Prinsip</w:t>
      </w:r>
      <w:proofErr w:type="spellEnd"/>
      <w:r w:rsidRPr="00C749DB">
        <w:rPr>
          <w:b/>
          <w:bCs/>
        </w:rPr>
        <w:t xml:space="preserve"> yang </w:t>
      </w:r>
      <w:proofErr w:type="spellStart"/>
      <w:r w:rsidRPr="00C749DB">
        <w:rPr>
          <w:b/>
          <w:bCs/>
        </w:rPr>
        <w:t>digunakan</w:t>
      </w:r>
      <w:proofErr w:type="spellEnd"/>
      <w:r w:rsidRPr="00C749DB">
        <w:rPr>
          <w:b/>
          <w:bCs/>
        </w:rPr>
        <w:t>:</w:t>
      </w:r>
    </w:p>
    <w:p w14:paraId="4E0CE210" w14:textId="77777777" w:rsidR="00F3110C" w:rsidRDefault="00F3110C" w:rsidP="00F3110C">
      <w:pPr>
        <w:ind w:left="720"/>
      </w:pPr>
      <w:proofErr w:type="spellStart"/>
      <w:r w:rsidRPr="00F3110C">
        <w:t>Prinsip</w:t>
      </w:r>
      <w:proofErr w:type="spellEnd"/>
      <w:r w:rsidRPr="00F3110C">
        <w:t xml:space="preserve"> </w:t>
      </w:r>
      <w:proofErr w:type="spellStart"/>
      <w:r w:rsidRPr="00F3110C">
        <w:t>Kewajaran</w:t>
      </w:r>
      <w:proofErr w:type="spellEnd"/>
      <w:r w:rsidRPr="00F3110C">
        <w:t xml:space="preserve"> Bahasa (EYD V) dan </w:t>
      </w:r>
      <w:proofErr w:type="spellStart"/>
      <w:r w:rsidRPr="00F3110C">
        <w:t>Prinsip</w:t>
      </w:r>
      <w:proofErr w:type="spellEnd"/>
      <w:r w:rsidRPr="00F3110C">
        <w:t xml:space="preserve"> </w:t>
      </w:r>
      <w:proofErr w:type="spellStart"/>
      <w:r w:rsidRPr="00F3110C">
        <w:t>Ketepatan</w:t>
      </w:r>
      <w:proofErr w:type="spellEnd"/>
      <w:r w:rsidRPr="00F3110C">
        <w:t xml:space="preserve"> </w:t>
      </w:r>
      <w:proofErr w:type="spellStart"/>
      <w:r w:rsidRPr="00F3110C">
        <w:t>Diksi</w:t>
      </w:r>
      <w:proofErr w:type="spellEnd"/>
      <w:r w:rsidRPr="00F3110C">
        <w:t xml:space="preserve"> (</w:t>
      </w:r>
      <w:r w:rsidRPr="00F3110C">
        <w:rPr>
          <w:i/>
          <w:iCs/>
        </w:rPr>
        <w:t>Diction</w:t>
      </w:r>
      <w:r w:rsidRPr="00F3110C">
        <w:t>).</w:t>
      </w:r>
    </w:p>
    <w:p w14:paraId="4E0F452B" w14:textId="55B64F4B" w:rsidR="00450BA1" w:rsidRDefault="00450BA1" w:rsidP="00450BA1">
      <w:pPr>
        <w:rPr>
          <w:b/>
          <w:bCs/>
        </w:rPr>
      </w:pPr>
      <w:r>
        <w:rPr>
          <w:b/>
          <w:bCs/>
        </w:rPr>
        <w:t xml:space="preserve">Saran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: </w:t>
      </w:r>
    </w:p>
    <w:p w14:paraId="3ADD5558" w14:textId="29D22EF5" w:rsidR="00450BA1" w:rsidRDefault="00F3110C" w:rsidP="00F3110C">
      <w:pPr>
        <w:ind w:left="720"/>
      </w:pPr>
      <w:r>
        <w:t>“</w:t>
      </w:r>
      <w:proofErr w:type="spellStart"/>
      <w:r w:rsidRPr="00F3110C">
        <w:t>Aktifkan</w:t>
      </w:r>
      <w:proofErr w:type="spellEnd"/>
      <w:r w:rsidRPr="00F3110C">
        <w:t xml:space="preserve"> Masuk Satu Langkah </w:t>
      </w:r>
      <w:proofErr w:type="spellStart"/>
      <w:r w:rsidRPr="00F3110C">
        <w:t>untuk</w:t>
      </w:r>
      <w:proofErr w:type="spellEnd"/>
      <w:r w:rsidRPr="00F3110C">
        <w:t xml:space="preserve"> Spotify di </w:t>
      </w:r>
      <w:proofErr w:type="spellStart"/>
      <w:r w:rsidRPr="00F3110C">
        <w:t>semua</w:t>
      </w:r>
      <w:proofErr w:type="spellEnd"/>
      <w:r w:rsidRPr="00F3110C">
        <w:t xml:space="preserve"> </w:t>
      </w:r>
      <w:proofErr w:type="spellStart"/>
      <w:r w:rsidRPr="00F3110C">
        <w:t>perangkat</w:t>
      </w:r>
      <w:proofErr w:type="spellEnd"/>
      <w:r w:rsidRPr="00F3110C">
        <w:t xml:space="preserve"> Samsung agar proses </w:t>
      </w:r>
      <w:proofErr w:type="spellStart"/>
      <w:r w:rsidRPr="00F3110C">
        <w:t>masuk</w:t>
      </w:r>
      <w:proofErr w:type="spellEnd"/>
      <w:r w:rsidRPr="00F3110C">
        <w:t xml:space="preserve"> </w:t>
      </w:r>
      <w:proofErr w:type="spellStart"/>
      <w:r w:rsidRPr="00F3110C">
        <w:t>lebih</w:t>
      </w:r>
      <w:proofErr w:type="spellEnd"/>
      <w:r w:rsidRPr="00F3110C">
        <w:t xml:space="preserve"> </w:t>
      </w:r>
      <w:proofErr w:type="spellStart"/>
      <w:r w:rsidRPr="00F3110C">
        <w:t>praktis</w:t>
      </w:r>
      <w:proofErr w:type="spellEnd"/>
      <w:r w:rsidRPr="00F3110C">
        <w:t>.</w:t>
      </w:r>
      <w:r>
        <w:t>”</w:t>
      </w:r>
    </w:p>
    <w:p w14:paraId="36C28D26" w14:textId="77777777" w:rsidR="00C749DB" w:rsidRDefault="00C749DB" w:rsidP="00897869"/>
    <w:p w14:paraId="4207D534" w14:textId="5A0CC7D3" w:rsidR="00F3110C" w:rsidRPr="009F02AA" w:rsidRDefault="00F3110C" w:rsidP="00F3110C">
      <w:pPr>
        <w:pStyle w:val="ListParagraph"/>
        <w:numPr>
          <w:ilvl w:val="0"/>
          <w:numId w:val="32"/>
        </w:numPr>
      </w:pPr>
      <w:r>
        <w:lastRenderedPageBreak/>
        <w:t xml:space="preserve">Halaman </w:t>
      </w:r>
      <w:proofErr w:type="spellStart"/>
      <w:r w:rsidR="004F452D">
        <w:t>cari</w:t>
      </w:r>
      <w:proofErr w:type="spellEnd"/>
    </w:p>
    <w:p w14:paraId="418AF5EC" w14:textId="77777777" w:rsidR="00F3110C" w:rsidRDefault="00F3110C" w:rsidP="00F3110C">
      <w:pPr>
        <w:pStyle w:val="ListParagraph"/>
      </w:pPr>
    </w:p>
    <w:p w14:paraId="0B0923E6" w14:textId="77777777" w:rsidR="00F3110C" w:rsidRDefault="00F3110C" w:rsidP="00F3110C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F13EC10" wp14:editId="32970D17">
            <wp:simplePos x="0" y="0"/>
            <wp:positionH relativeFrom="page">
              <wp:posOffset>1876508</wp:posOffset>
            </wp:positionH>
            <wp:positionV relativeFrom="paragraph">
              <wp:posOffset>56239</wp:posOffset>
            </wp:positionV>
            <wp:extent cx="1619998" cy="3509997"/>
            <wp:effectExtent l="0" t="0" r="0" b="0"/>
            <wp:wrapNone/>
            <wp:docPr id="1327004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4385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8" cy="35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2D4C4" w14:textId="77777777" w:rsidR="00F3110C" w:rsidRDefault="00F3110C" w:rsidP="00F3110C">
      <w:pPr>
        <w:pStyle w:val="ListParagraph"/>
      </w:pPr>
    </w:p>
    <w:p w14:paraId="7F995577" w14:textId="77777777" w:rsidR="00F3110C" w:rsidRDefault="00F3110C" w:rsidP="00F3110C">
      <w:pPr>
        <w:pStyle w:val="ListParagraph"/>
      </w:pPr>
    </w:p>
    <w:p w14:paraId="3870B695" w14:textId="77777777" w:rsidR="00F3110C" w:rsidRDefault="00F3110C" w:rsidP="00F3110C">
      <w:pPr>
        <w:pStyle w:val="ListParagraph"/>
      </w:pPr>
    </w:p>
    <w:p w14:paraId="571951D0" w14:textId="77777777" w:rsidR="00F3110C" w:rsidRDefault="00F3110C" w:rsidP="00F3110C">
      <w:pPr>
        <w:pStyle w:val="ListParagraph"/>
      </w:pPr>
    </w:p>
    <w:p w14:paraId="016470AF" w14:textId="77777777" w:rsidR="00F3110C" w:rsidRDefault="00F3110C" w:rsidP="00F3110C">
      <w:pPr>
        <w:pStyle w:val="ListParagraph"/>
      </w:pPr>
    </w:p>
    <w:p w14:paraId="05438E11" w14:textId="77777777" w:rsidR="00F3110C" w:rsidRDefault="00F3110C" w:rsidP="00F3110C">
      <w:pPr>
        <w:pStyle w:val="ListParagraph"/>
      </w:pPr>
    </w:p>
    <w:p w14:paraId="0BADE744" w14:textId="77777777" w:rsidR="00F3110C" w:rsidRDefault="00F3110C" w:rsidP="00F3110C">
      <w:pPr>
        <w:pStyle w:val="ListParagraph"/>
      </w:pPr>
    </w:p>
    <w:p w14:paraId="298DC672" w14:textId="77777777" w:rsidR="00F3110C" w:rsidRDefault="00F3110C" w:rsidP="00F3110C"/>
    <w:p w14:paraId="3F02DA76" w14:textId="77777777" w:rsidR="00F3110C" w:rsidRDefault="00F3110C" w:rsidP="00F3110C"/>
    <w:p w14:paraId="6B83C51E" w14:textId="77777777" w:rsidR="00F3110C" w:rsidRDefault="00F3110C" w:rsidP="00F3110C"/>
    <w:p w14:paraId="392E1173" w14:textId="77777777" w:rsidR="00F3110C" w:rsidRDefault="00F3110C" w:rsidP="00F3110C"/>
    <w:p w14:paraId="376044DD" w14:textId="77777777" w:rsidR="00F3110C" w:rsidRDefault="00F3110C" w:rsidP="00F3110C"/>
    <w:p w14:paraId="033EB532" w14:textId="77777777" w:rsidR="00F3110C" w:rsidRDefault="00F3110C" w:rsidP="00F3110C"/>
    <w:p w14:paraId="17B9E9A7" w14:textId="77777777" w:rsidR="00F3110C" w:rsidRDefault="00F3110C" w:rsidP="00F3110C"/>
    <w:p w14:paraId="52455EC5" w14:textId="77777777" w:rsidR="00F3110C" w:rsidRDefault="00F3110C" w:rsidP="00F3110C"/>
    <w:p w14:paraId="4A5197C3" w14:textId="77777777" w:rsidR="00F3110C" w:rsidRDefault="00F3110C" w:rsidP="00F3110C">
      <w:pPr>
        <w:rPr>
          <w:b/>
          <w:bCs/>
        </w:rPr>
      </w:pPr>
      <w:proofErr w:type="spellStart"/>
      <w:r w:rsidRPr="008914C7"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asli</w:t>
      </w:r>
      <w:proofErr w:type="spellEnd"/>
      <w:r w:rsidRPr="008914C7">
        <w:rPr>
          <w:b/>
          <w:bCs/>
        </w:rPr>
        <w:t>:</w:t>
      </w:r>
    </w:p>
    <w:p w14:paraId="3737F8C5" w14:textId="627E2640" w:rsidR="00F3110C" w:rsidRDefault="00F3110C" w:rsidP="00F3110C">
      <w:pPr>
        <w:ind w:left="720"/>
      </w:pPr>
      <w:r>
        <w:t>“</w:t>
      </w:r>
      <w:r w:rsidR="004F452D" w:rsidRPr="004F452D">
        <w:t xml:space="preserve">Cari artis, </w:t>
      </w:r>
      <w:proofErr w:type="spellStart"/>
      <w:r w:rsidR="004F452D" w:rsidRPr="004F452D">
        <w:t>lagu</w:t>
      </w:r>
      <w:proofErr w:type="spellEnd"/>
      <w:r w:rsidR="004F452D" w:rsidRPr="004F452D">
        <w:t xml:space="preserve">, playlist, dan </w:t>
      </w:r>
      <w:proofErr w:type="spellStart"/>
      <w:r w:rsidR="004F452D" w:rsidRPr="004F452D">
        <w:t>banyak</w:t>
      </w:r>
      <w:proofErr w:type="spellEnd"/>
      <w:r w:rsidR="004F452D" w:rsidRPr="004F452D">
        <w:t xml:space="preserve"> </w:t>
      </w:r>
      <w:proofErr w:type="spellStart"/>
      <w:r w:rsidR="004F452D" w:rsidRPr="004F452D">
        <w:t>lagi</w:t>
      </w:r>
      <w:proofErr w:type="spellEnd"/>
      <w:r w:rsidRPr="00F3110C">
        <w:t>.</w:t>
      </w:r>
      <w:r>
        <w:t>”</w:t>
      </w:r>
    </w:p>
    <w:p w14:paraId="794F6ABD" w14:textId="77777777" w:rsidR="00F3110C" w:rsidRDefault="00F3110C" w:rsidP="00F3110C">
      <w:p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 w:rsidRPr="006401A1">
        <w:rPr>
          <w:b/>
          <w:bCs/>
        </w:rPr>
        <w:t>:</w:t>
      </w:r>
    </w:p>
    <w:p w14:paraId="3B2E6386" w14:textId="77777777" w:rsidR="004F452D" w:rsidRDefault="004F452D" w:rsidP="004F452D">
      <w:pPr>
        <w:pStyle w:val="ListParagraph"/>
        <w:numPr>
          <w:ilvl w:val="0"/>
          <w:numId w:val="87"/>
        </w:numPr>
        <w:rPr>
          <w:lang w:val="id-ID"/>
        </w:rPr>
      </w:pPr>
      <w:r w:rsidRPr="004F452D">
        <w:rPr>
          <w:lang w:val="id-ID"/>
        </w:rPr>
        <w:t xml:space="preserve">Penggunaan Istilah Asing: Lagi-lagi kata </w:t>
      </w:r>
      <w:proofErr w:type="spellStart"/>
      <w:r w:rsidRPr="004F452D">
        <w:rPr>
          <w:i/>
          <w:iCs/>
          <w:lang w:val="id-ID"/>
        </w:rPr>
        <w:t>playlist</w:t>
      </w:r>
      <w:proofErr w:type="spellEnd"/>
      <w:r w:rsidRPr="004F452D">
        <w:rPr>
          <w:lang w:val="id-ID"/>
        </w:rPr>
        <w:t xml:space="preserve"> muncul tanpa diterjemahkan menjadi daftar putar atau dimiringkan. Ini melanggar prinsip konsistensi dalam bahasa Indonesia resmi.</w:t>
      </w:r>
    </w:p>
    <w:p w14:paraId="45EB65CB" w14:textId="063505DB" w:rsidR="004F452D" w:rsidRPr="004F452D" w:rsidRDefault="004F452D" w:rsidP="004F452D">
      <w:pPr>
        <w:pStyle w:val="ListParagraph"/>
        <w:numPr>
          <w:ilvl w:val="0"/>
          <w:numId w:val="87"/>
        </w:numPr>
        <w:rPr>
          <w:lang w:val="id-ID"/>
        </w:rPr>
      </w:pPr>
      <w:proofErr w:type="spellStart"/>
      <w:r w:rsidRPr="004F452D">
        <w:rPr>
          <w:lang w:val="id-ID"/>
        </w:rPr>
        <w:t>Ketidakefektifan</w:t>
      </w:r>
      <w:proofErr w:type="spellEnd"/>
      <w:r w:rsidRPr="004F452D">
        <w:rPr>
          <w:lang w:val="id-ID"/>
        </w:rPr>
        <w:t xml:space="preserve"> Frasa: Frasa "dan banyak lagi" di akhir kalimat sering dianggap sebagai pengisi (</w:t>
      </w:r>
      <w:proofErr w:type="spellStart"/>
      <w:r w:rsidRPr="004F452D">
        <w:rPr>
          <w:i/>
          <w:iCs/>
          <w:lang w:val="id-ID"/>
        </w:rPr>
        <w:t>filler</w:t>
      </w:r>
      <w:proofErr w:type="spellEnd"/>
      <w:r w:rsidRPr="004F452D">
        <w:rPr>
          <w:lang w:val="id-ID"/>
        </w:rPr>
        <w:t xml:space="preserve">) yang kurang spesifik dalam panduan teknis. Dalam </w:t>
      </w:r>
      <w:r w:rsidRPr="004F452D">
        <w:rPr>
          <w:i/>
          <w:iCs/>
          <w:lang w:val="id-ID"/>
        </w:rPr>
        <w:t xml:space="preserve">UX </w:t>
      </w:r>
      <w:proofErr w:type="spellStart"/>
      <w:r w:rsidRPr="004F452D">
        <w:rPr>
          <w:i/>
          <w:iCs/>
          <w:lang w:val="id-ID"/>
        </w:rPr>
        <w:t>Writing</w:t>
      </w:r>
      <w:proofErr w:type="spellEnd"/>
      <w:r w:rsidRPr="004F452D">
        <w:rPr>
          <w:lang w:val="id-ID"/>
        </w:rPr>
        <w:t>, lebih baik langsung pada intinya atau menggunakan tanda baca yang tepat.</w:t>
      </w:r>
    </w:p>
    <w:p w14:paraId="2A7D475B" w14:textId="77777777" w:rsidR="004F452D" w:rsidRDefault="00F3110C" w:rsidP="004F452D">
      <w:pPr>
        <w:rPr>
          <w:b/>
          <w:bCs/>
        </w:rPr>
      </w:pPr>
      <w:proofErr w:type="spellStart"/>
      <w:r w:rsidRPr="00C749DB">
        <w:rPr>
          <w:b/>
          <w:bCs/>
        </w:rPr>
        <w:t>Prinsip</w:t>
      </w:r>
      <w:proofErr w:type="spellEnd"/>
      <w:r w:rsidRPr="00C749DB">
        <w:rPr>
          <w:b/>
          <w:bCs/>
        </w:rPr>
        <w:t xml:space="preserve"> yang </w:t>
      </w:r>
      <w:proofErr w:type="spellStart"/>
      <w:r w:rsidRPr="00C749DB">
        <w:rPr>
          <w:b/>
          <w:bCs/>
        </w:rPr>
        <w:t>digunakan</w:t>
      </w:r>
      <w:proofErr w:type="spellEnd"/>
      <w:r w:rsidRPr="00C749DB">
        <w:rPr>
          <w:b/>
          <w:bCs/>
        </w:rPr>
        <w:t>:</w:t>
      </w:r>
    </w:p>
    <w:p w14:paraId="28855C1A" w14:textId="2CA3FF13" w:rsidR="004F452D" w:rsidRPr="004F452D" w:rsidRDefault="004F452D" w:rsidP="004F452D">
      <w:pPr>
        <w:ind w:firstLine="720"/>
        <w:rPr>
          <w:b/>
          <w:bCs/>
        </w:rPr>
      </w:pPr>
      <w:r w:rsidRPr="004F452D">
        <w:rPr>
          <w:lang w:val="id-ID"/>
        </w:rPr>
        <w:t>Prinsip Kesepadanan Istilah (EYD V) dan Prinsip Spesifikasi Informasi.</w:t>
      </w:r>
    </w:p>
    <w:p w14:paraId="47DC7EDF" w14:textId="7308828D" w:rsidR="00F3110C" w:rsidRPr="004F452D" w:rsidRDefault="00F3110C" w:rsidP="004F452D">
      <w:pPr>
        <w:rPr>
          <w:lang w:val="id-ID"/>
        </w:rPr>
      </w:pPr>
      <w:r>
        <w:rPr>
          <w:b/>
          <w:bCs/>
        </w:rPr>
        <w:t xml:space="preserve">Saran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: </w:t>
      </w:r>
    </w:p>
    <w:p w14:paraId="70FC0335" w14:textId="6E6D8F6E" w:rsidR="00F3110C" w:rsidRDefault="00F3110C" w:rsidP="00F3110C">
      <w:pPr>
        <w:ind w:left="720"/>
      </w:pPr>
      <w:r>
        <w:t>“</w:t>
      </w:r>
      <w:proofErr w:type="spellStart"/>
      <w:r w:rsidR="00E45623" w:rsidRPr="00E45623">
        <w:t>Temukan</w:t>
      </w:r>
      <w:proofErr w:type="spellEnd"/>
      <w:r w:rsidR="00E45623" w:rsidRPr="00E45623">
        <w:t xml:space="preserve"> artis, </w:t>
      </w:r>
      <w:proofErr w:type="spellStart"/>
      <w:r w:rsidR="00E45623" w:rsidRPr="00E45623">
        <w:t>lagu</w:t>
      </w:r>
      <w:proofErr w:type="spellEnd"/>
      <w:r w:rsidR="00E45623" w:rsidRPr="00E45623">
        <w:t xml:space="preserve">, dan daftar </w:t>
      </w:r>
      <w:proofErr w:type="spellStart"/>
      <w:r w:rsidR="00E45623" w:rsidRPr="00E45623">
        <w:t>putar</w:t>
      </w:r>
      <w:proofErr w:type="spellEnd"/>
      <w:r w:rsidR="00E45623" w:rsidRPr="00E45623">
        <w:t xml:space="preserve"> </w:t>
      </w:r>
      <w:proofErr w:type="spellStart"/>
      <w:r w:rsidR="00E45623" w:rsidRPr="00E45623">
        <w:t>favoritmu</w:t>
      </w:r>
      <w:proofErr w:type="spellEnd"/>
      <w:r w:rsidR="00E45623" w:rsidRPr="00E45623">
        <w:t>.</w:t>
      </w:r>
      <w:r w:rsidR="00E45623">
        <w:t>”</w:t>
      </w:r>
    </w:p>
    <w:p w14:paraId="1ACF86C5" w14:textId="77777777" w:rsidR="00E45623" w:rsidRDefault="00E45623" w:rsidP="00F3110C">
      <w:pPr>
        <w:ind w:left="720"/>
      </w:pPr>
    </w:p>
    <w:p w14:paraId="7B2C5D7E" w14:textId="77777777" w:rsidR="00E45623" w:rsidRDefault="00E45623" w:rsidP="00F3110C">
      <w:pPr>
        <w:ind w:left="720"/>
      </w:pPr>
    </w:p>
    <w:p w14:paraId="08E4DF01" w14:textId="77777777" w:rsidR="00E45623" w:rsidRDefault="00E45623" w:rsidP="00F3110C">
      <w:pPr>
        <w:ind w:left="720"/>
      </w:pPr>
    </w:p>
    <w:p w14:paraId="49329B17" w14:textId="77777777" w:rsidR="004F452D" w:rsidRDefault="004F452D" w:rsidP="00F3110C">
      <w:pPr>
        <w:ind w:left="720"/>
      </w:pPr>
    </w:p>
    <w:p w14:paraId="6E62E29C" w14:textId="64684A06" w:rsidR="004F452D" w:rsidRPr="009F02AA" w:rsidRDefault="004F452D" w:rsidP="004F452D">
      <w:pPr>
        <w:pStyle w:val="ListParagraph"/>
        <w:numPr>
          <w:ilvl w:val="0"/>
          <w:numId w:val="32"/>
        </w:numPr>
      </w:pPr>
      <w:r>
        <w:lastRenderedPageBreak/>
        <w:t xml:space="preserve">Halaman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29C6E49" w14:textId="77777777" w:rsidR="004F452D" w:rsidRDefault="004F452D" w:rsidP="004F452D">
      <w:pPr>
        <w:pStyle w:val="ListParagraph"/>
      </w:pPr>
    </w:p>
    <w:p w14:paraId="263FCADA" w14:textId="77777777" w:rsidR="004F452D" w:rsidRDefault="004F452D" w:rsidP="004F452D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85CEEB5" wp14:editId="218822A4">
            <wp:simplePos x="0" y="0"/>
            <wp:positionH relativeFrom="page">
              <wp:posOffset>1876508</wp:posOffset>
            </wp:positionH>
            <wp:positionV relativeFrom="paragraph">
              <wp:posOffset>56239</wp:posOffset>
            </wp:positionV>
            <wp:extent cx="1619998" cy="3509997"/>
            <wp:effectExtent l="0" t="0" r="0" b="0"/>
            <wp:wrapNone/>
            <wp:docPr id="2096536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6213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8" cy="35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5C8FC" w14:textId="77777777" w:rsidR="004F452D" w:rsidRDefault="004F452D" w:rsidP="004F452D">
      <w:pPr>
        <w:pStyle w:val="ListParagraph"/>
      </w:pPr>
    </w:p>
    <w:p w14:paraId="0E0C69CE" w14:textId="77777777" w:rsidR="004F452D" w:rsidRDefault="004F452D" w:rsidP="004F452D">
      <w:pPr>
        <w:pStyle w:val="ListParagraph"/>
      </w:pPr>
    </w:p>
    <w:p w14:paraId="0D43B9DD" w14:textId="77777777" w:rsidR="004F452D" w:rsidRDefault="004F452D" w:rsidP="004F452D">
      <w:pPr>
        <w:pStyle w:val="ListParagraph"/>
      </w:pPr>
    </w:p>
    <w:p w14:paraId="7A3E0556" w14:textId="77777777" w:rsidR="004F452D" w:rsidRDefault="004F452D" w:rsidP="004F452D">
      <w:pPr>
        <w:pStyle w:val="ListParagraph"/>
      </w:pPr>
    </w:p>
    <w:p w14:paraId="385F9AF8" w14:textId="77777777" w:rsidR="004F452D" w:rsidRDefault="004F452D" w:rsidP="004F452D">
      <w:pPr>
        <w:pStyle w:val="ListParagraph"/>
      </w:pPr>
    </w:p>
    <w:p w14:paraId="46C8F722" w14:textId="77777777" w:rsidR="004F452D" w:rsidRDefault="004F452D" w:rsidP="004F452D">
      <w:pPr>
        <w:pStyle w:val="ListParagraph"/>
      </w:pPr>
    </w:p>
    <w:p w14:paraId="26BDA16E" w14:textId="77777777" w:rsidR="004F452D" w:rsidRDefault="004F452D" w:rsidP="004F452D">
      <w:pPr>
        <w:pStyle w:val="ListParagraph"/>
      </w:pPr>
    </w:p>
    <w:p w14:paraId="53E6B6C7" w14:textId="77777777" w:rsidR="004F452D" w:rsidRDefault="004F452D" w:rsidP="004F452D"/>
    <w:p w14:paraId="54FEC483" w14:textId="77777777" w:rsidR="004F452D" w:rsidRDefault="004F452D" w:rsidP="004F452D"/>
    <w:p w14:paraId="4CC5B5B9" w14:textId="77777777" w:rsidR="004F452D" w:rsidRDefault="004F452D" w:rsidP="004F452D"/>
    <w:p w14:paraId="57D955C5" w14:textId="77777777" w:rsidR="004F452D" w:rsidRDefault="004F452D" w:rsidP="004F452D"/>
    <w:p w14:paraId="47BC3F0E" w14:textId="77777777" w:rsidR="004F452D" w:rsidRDefault="004F452D" w:rsidP="004F452D"/>
    <w:p w14:paraId="1BCBE9C9" w14:textId="77777777" w:rsidR="004F452D" w:rsidRDefault="004F452D" w:rsidP="004F452D"/>
    <w:p w14:paraId="78D4747F" w14:textId="77777777" w:rsidR="004F452D" w:rsidRDefault="004F452D" w:rsidP="004F452D"/>
    <w:p w14:paraId="098619FC" w14:textId="77777777" w:rsidR="004F452D" w:rsidRDefault="004F452D" w:rsidP="004F452D"/>
    <w:p w14:paraId="789F971C" w14:textId="77777777" w:rsidR="004F452D" w:rsidRDefault="004F452D" w:rsidP="004F452D">
      <w:pPr>
        <w:rPr>
          <w:b/>
          <w:bCs/>
        </w:rPr>
      </w:pPr>
      <w:proofErr w:type="spellStart"/>
      <w:r w:rsidRPr="008914C7"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asli</w:t>
      </w:r>
      <w:proofErr w:type="spellEnd"/>
      <w:r w:rsidRPr="008914C7">
        <w:rPr>
          <w:b/>
          <w:bCs/>
        </w:rPr>
        <w:t>:</w:t>
      </w:r>
    </w:p>
    <w:p w14:paraId="1D7500B7" w14:textId="52B0E2FC" w:rsidR="004F452D" w:rsidRDefault="004F452D" w:rsidP="004F452D">
      <w:pPr>
        <w:ind w:left="720"/>
      </w:pPr>
      <w:r>
        <w:t>“</w:t>
      </w:r>
      <w:proofErr w:type="spellStart"/>
      <w:r w:rsidR="00E45623" w:rsidRPr="00E45623">
        <w:t>Impor</w:t>
      </w:r>
      <w:proofErr w:type="spellEnd"/>
      <w:r w:rsidR="00E45623" w:rsidRPr="00E45623">
        <w:t xml:space="preserve"> </w:t>
      </w:r>
      <w:proofErr w:type="spellStart"/>
      <w:r w:rsidR="00E45623" w:rsidRPr="00E45623">
        <w:t>musikmu</w:t>
      </w:r>
      <w:proofErr w:type="spellEnd"/>
      <w:r w:rsidR="00E45623" w:rsidRPr="00E45623">
        <w:t xml:space="preserve"> </w:t>
      </w:r>
      <w:proofErr w:type="spellStart"/>
      <w:r w:rsidR="00E45623" w:rsidRPr="00E45623">
        <w:t>dari</w:t>
      </w:r>
      <w:proofErr w:type="spellEnd"/>
      <w:r w:rsidR="00E45623" w:rsidRPr="00E45623">
        <w:t xml:space="preserve"> app lain</w:t>
      </w:r>
      <w:r w:rsidR="00E45623">
        <w:t>”</w:t>
      </w:r>
    </w:p>
    <w:p w14:paraId="2CA9238E" w14:textId="77777777" w:rsidR="004F452D" w:rsidRDefault="004F452D" w:rsidP="004F452D">
      <w:p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 w:rsidRPr="006401A1">
        <w:rPr>
          <w:b/>
          <w:bCs/>
        </w:rPr>
        <w:t>:</w:t>
      </w:r>
    </w:p>
    <w:p w14:paraId="444A77C2" w14:textId="3D466C80" w:rsidR="00E45623" w:rsidRPr="00E45623" w:rsidRDefault="00E45623" w:rsidP="00E45623">
      <w:pPr>
        <w:pStyle w:val="ListParagraph"/>
        <w:numPr>
          <w:ilvl w:val="0"/>
          <w:numId w:val="89"/>
        </w:numPr>
        <w:rPr>
          <w:b/>
          <w:bCs/>
        </w:rPr>
      </w:pPr>
      <w:proofErr w:type="spellStart"/>
      <w:r w:rsidRPr="00E45623">
        <w:t>Penggunaan</w:t>
      </w:r>
      <w:proofErr w:type="spellEnd"/>
      <w:r w:rsidRPr="00E45623">
        <w:t xml:space="preserve"> </w:t>
      </w:r>
      <w:proofErr w:type="spellStart"/>
      <w:r w:rsidRPr="00E45623">
        <w:t>Singkatan</w:t>
      </w:r>
      <w:proofErr w:type="spellEnd"/>
      <w:r w:rsidRPr="00E45623">
        <w:t xml:space="preserve"> Tidak Baku: Kata </w:t>
      </w:r>
      <w:r>
        <w:t>“</w:t>
      </w:r>
      <w:r w:rsidRPr="00E45623">
        <w:rPr>
          <w:i/>
          <w:iCs/>
        </w:rPr>
        <w:t>app</w:t>
      </w:r>
      <w:r>
        <w:t xml:space="preserve">” </w:t>
      </w:r>
      <w:proofErr w:type="spellStart"/>
      <w:r w:rsidRPr="00E45623">
        <w:t>adalah</w:t>
      </w:r>
      <w:proofErr w:type="spellEnd"/>
      <w:r w:rsidRPr="00E45623">
        <w:t xml:space="preserve"> </w:t>
      </w:r>
      <w:proofErr w:type="spellStart"/>
      <w:r w:rsidRPr="00E45623">
        <w:t>singkatan</w:t>
      </w:r>
      <w:proofErr w:type="spellEnd"/>
      <w:r w:rsidRPr="00E45623">
        <w:t xml:space="preserve"> </w:t>
      </w:r>
      <w:proofErr w:type="spellStart"/>
      <w:r w:rsidRPr="00E45623">
        <w:t>dari</w:t>
      </w:r>
      <w:proofErr w:type="spellEnd"/>
      <w:r w:rsidRPr="00E45623">
        <w:t xml:space="preserve"> </w:t>
      </w:r>
      <w:r w:rsidRPr="00E45623">
        <w:rPr>
          <w:i/>
          <w:iCs/>
        </w:rPr>
        <w:t>application</w:t>
      </w:r>
      <w:r w:rsidRPr="00E45623">
        <w:t xml:space="preserve"> </w:t>
      </w:r>
      <w:proofErr w:type="spellStart"/>
      <w:r w:rsidRPr="00E45623">
        <w:t>dalam</w:t>
      </w:r>
      <w:proofErr w:type="spellEnd"/>
      <w:r w:rsidRPr="00E45623">
        <w:t xml:space="preserve"> </w:t>
      </w:r>
      <w:proofErr w:type="spellStart"/>
      <w:r w:rsidRPr="00E45623">
        <w:t>bahasa</w:t>
      </w:r>
      <w:proofErr w:type="spellEnd"/>
      <w:r w:rsidRPr="00E45623">
        <w:t xml:space="preserve"> </w:t>
      </w:r>
      <w:proofErr w:type="spellStart"/>
      <w:r w:rsidRPr="00E45623">
        <w:t>Inggris</w:t>
      </w:r>
      <w:proofErr w:type="spellEnd"/>
      <w:r w:rsidRPr="00E45623">
        <w:t xml:space="preserve">. </w:t>
      </w:r>
      <w:proofErr w:type="spellStart"/>
      <w:r w:rsidRPr="00E45623">
        <w:t>Dalam</w:t>
      </w:r>
      <w:proofErr w:type="spellEnd"/>
      <w:r w:rsidRPr="00E45623">
        <w:t xml:space="preserve"> </w:t>
      </w:r>
      <w:proofErr w:type="spellStart"/>
      <w:r w:rsidRPr="00E45623">
        <w:t>bahasa</w:t>
      </w:r>
      <w:proofErr w:type="spellEnd"/>
      <w:r w:rsidRPr="00E45623">
        <w:t xml:space="preserve"> Indonesia formal, </w:t>
      </w:r>
      <w:proofErr w:type="spellStart"/>
      <w:r w:rsidRPr="00E45623">
        <w:t>singkatan</w:t>
      </w:r>
      <w:proofErr w:type="spellEnd"/>
      <w:r w:rsidRPr="00E45623">
        <w:t xml:space="preserve"> yang </w:t>
      </w:r>
      <w:proofErr w:type="spellStart"/>
      <w:r w:rsidRPr="00E45623">
        <w:t>baku</w:t>
      </w:r>
      <w:proofErr w:type="spellEnd"/>
      <w:r w:rsidRPr="00E45623">
        <w:t xml:space="preserve"> </w:t>
      </w:r>
      <w:proofErr w:type="spellStart"/>
      <w:r w:rsidRPr="00E45623">
        <w:t>adalah</w:t>
      </w:r>
      <w:proofErr w:type="spellEnd"/>
      <w:r w:rsidRPr="00E45623">
        <w:t xml:space="preserve"> </w:t>
      </w:r>
      <w:r>
        <w:rPr>
          <w:b/>
          <w:bCs/>
        </w:rPr>
        <w:t>“</w:t>
      </w:r>
      <w:proofErr w:type="spellStart"/>
      <w:r w:rsidRPr="00E45623">
        <w:t>aplikasi</w:t>
      </w:r>
      <w:proofErr w:type="spellEnd"/>
      <w:r>
        <w:t>”</w:t>
      </w:r>
      <w:r w:rsidRPr="00E45623">
        <w:t xml:space="preserve">. </w:t>
      </w:r>
      <w:proofErr w:type="spellStart"/>
      <w:r w:rsidRPr="00E45623">
        <w:t>Menggunakan</w:t>
      </w:r>
      <w:proofErr w:type="spellEnd"/>
      <w:r w:rsidRPr="00E45623">
        <w:t xml:space="preserve"> </w:t>
      </w:r>
      <w:r>
        <w:t>“</w:t>
      </w:r>
      <w:r w:rsidRPr="00E45623">
        <w:rPr>
          <w:i/>
          <w:iCs/>
        </w:rPr>
        <w:t>app</w:t>
      </w:r>
      <w:r>
        <w:t>”</w:t>
      </w:r>
      <w:r w:rsidRPr="00E45623">
        <w:t xml:space="preserve"> </w:t>
      </w:r>
      <w:proofErr w:type="spellStart"/>
      <w:r w:rsidRPr="00E45623">
        <w:t>tanpa</w:t>
      </w:r>
      <w:proofErr w:type="spellEnd"/>
      <w:r w:rsidRPr="00E45623">
        <w:t xml:space="preserve"> </w:t>
      </w:r>
      <w:proofErr w:type="spellStart"/>
      <w:r w:rsidRPr="00E45623">
        <w:t>cetak</w:t>
      </w:r>
      <w:proofErr w:type="spellEnd"/>
      <w:r w:rsidRPr="00E45623">
        <w:t xml:space="preserve"> miring juga </w:t>
      </w:r>
      <w:proofErr w:type="spellStart"/>
      <w:r w:rsidRPr="00E45623">
        <w:t>melanggar</w:t>
      </w:r>
      <w:proofErr w:type="spellEnd"/>
      <w:r w:rsidRPr="00E45623">
        <w:t xml:space="preserve"> </w:t>
      </w:r>
      <w:proofErr w:type="spellStart"/>
      <w:r w:rsidRPr="00E45623">
        <w:t>kaidah</w:t>
      </w:r>
      <w:proofErr w:type="spellEnd"/>
      <w:r w:rsidRPr="00E45623">
        <w:t xml:space="preserve"> </w:t>
      </w:r>
      <w:proofErr w:type="spellStart"/>
      <w:r w:rsidRPr="00E45623">
        <w:t>penulisan</w:t>
      </w:r>
      <w:proofErr w:type="spellEnd"/>
      <w:r w:rsidRPr="00E45623">
        <w:t xml:space="preserve"> </w:t>
      </w:r>
      <w:proofErr w:type="spellStart"/>
      <w:r w:rsidRPr="00E45623">
        <w:t>istilah</w:t>
      </w:r>
      <w:proofErr w:type="spellEnd"/>
      <w:r w:rsidRPr="00E45623">
        <w:t xml:space="preserve"> </w:t>
      </w:r>
      <w:proofErr w:type="spellStart"/>
      <w:r w:rsidRPr="00E45623">
        <w:t>asing</w:t>
      </w:r>
      <w:proofErr w:type="spellEnd"/>
      <w:r w:rsidRPr="00E45623">
        <w:t>.</w:t>
      </w:r>
    </w:p>
    <w:p w14:paraId="64FF0EC2" w14:textId="77777777" w:rsidR="00E45623" w:rsidRPr="00E45623" w:rsidRDefault="00E45623" w:rsidP="00E45623">
      <w:pPr>
        <w:pStyle w:val="ListParagraph"/>
        <w:numPr>
          <w:ilvl w:val="0"/>
          <w:numId w:val="89"/>
        </w:numPr>
        <w:rPr>
          <w:b/>
          <w:bCs/>
        </w:rPr>
      </w:pPr>
      <w:proofErr w:type="spellStart"/>
      <w:r w:rsidRPr="00E45623">
        <w:t>Ketidakefektifan</w:t>
      </w:r>
      <w:proofErr w:type="spellEnd"/>
      <w:r w:rsidRPr="00E45623">
        <w:t xml:space="preserve"> Diksi: Kata </w:t>
      </w:r>
      <w:r>
        <w:t>“</w:t>
      </w:r>
      <w:r w:rsidRPr="00E45623">
        <w:rPr>
          <w:i/>
          <w:iCs/>
        </w:rPr>
        <w:t>app</w:t>
      </w:r>
      <w:r>
        <w:t>”</w:t>
      </w:r>
      <w:r w:rsidRPr="00E45623">
        <w:t xml:space="preserve"> </w:t>
      </w:r>
      <w:proofErr w:type="spellStart"/>
      <w:r w:rsidRPr="00E45623">
        <w:t>terkesan</w:t>
      </w:r>
      <w:proofErr w:type="spellEnd"/>
      <w:r w:rsidRPr="00E45623">
        <w:t xml:space="preserve"> </w:t>
      </w:r>
      <w:proofErr w:type="spellStart"/>
      <w:r w:rsidRPr="00E45623">
        <w:t>terlalu</w:t>
      </w:r>
      <w:proofErr w:type="spellEnd"/>
      <w:r w:rsidRPr="00E45623">
        <w:t xml:space="preserve"> </w:t>
      </w:r>
      <w:proofErr w:type="spellStart"/>
      <w:r w:rsidRPr="00E45623">
        <w:t>kasual</w:t>
      </w:r>
      <w:proofErr w:type="spellEnd"/>
      <w:r w:rsidRPr="00E45623">
        <w:t xml:space="preserve"> dan </w:t>
      </w:r>
      <w:proofErr w:type="spellStart"/>
      <w:r w:rsidRPr="00E45623">
        <w:t>tidak</w:t>
      </w:r>
      <w:proofErr w:type="spellEnd"/>
      <w:r w:rsidRPr="00E45623">
        <w:t xml:space="preserve"> </w:t>
      </w:r>
      <w:proofErr w:type="spellStart"/>
      <w:r w:rsidRPr="00E45623">
        <w:t>konsisten</w:t>
      </w:r>
      <w:proofErr w:type="spellEnd"/>
      <w:r w:rsidRPr="00E45623">
        <w:t xml:space="preserve"> </w:t>
      </w:r>
      <w:proofErr w:type="spellStart"/>
      <w:r w:rsidRPr="00E45623">
        <w:t>dengan</w:t>
      </w:r>
      <w:proofErr w:type="spellEnd"/>
      <w:r w:rsidRPr="00E45623">
        <w:t xml:space="preserve"> </w:t>
      </w:r>
      <w:proofErr w:type="spellStart"/>
      <w:r w:rsidRPr="00E45623">
        <w:t>bahasa</w:t>
      </w:r>
      <w:proofErr w:type="spellEnd"/>
      <w:r w:rsidRPr="00E45623">
        <w:t xml:space="preserve"> Indonesia di </w:t>
      </w:r>
      <w:proofErr w:type="spellStart"/>
      <w:r w:rsidRPr="00E45623">
        <w:t>sekitarnya</w:t>
      </w:r>
      <w:proofErr w:type="spellEnd"/>
      <w:r w:rsidRPr="00E45623">
        <w:t xml:space="preserve"> yang </w:t>
      </w:r>
      <w:proofErr w:type="spellStart"/>
      <w:r w:rsidRPr="00E45623">
        <w:t>sudah</w:t>
      </w:r>
      <w:proofErr w:type="spellEnd"/>
      <w:r w:rsidRPr="00E45623">
        <w:t xml:space="preserve"> </w:t>
      </w:r>
      <w:proofErr w:type="spellStart"/>
      <w:r w:rsidRPr="00E45623">
        <w:t>cukup</w:t>
      </w:r>
      <w:proofErr w:type="spellEnd"/>
      <w:r w:rsidRPr="00E45623">
        <w:t xml:space="preserve"> formal.</w:t>
      </w:r>
    </w:p>
    <w:p w14:paraId="518E3A4D" w14:textId="51BD44A3" w:rsidR="004F452D" w:rsidRPr="00E45623" w:rsidRDefault="004F452D" w:rsidP="00E45623">
      <w:pPr>
        <w:rPr>
          <w:b/>
          <w:bCs/>
        </w:rPr>
      </w:pPr>
      <w:proofErr w:type="spellStart"/>
      <w:r w:rsidRPr="00E45623">
        <w:rPr>
          <w:b/>
          <w:bCs/>
        </w:rPr>
        <w:t>Prinsip</w:t>
      </w:r>
      <w:proofErr w:type="spellEnd"/>
      <w:r w:rsidRPr="00E45623">
        <w:rPr>
          <w:b/>
          <w:bCs/>
        </w:rPr>
        <w:t xml:space="preserve"> yang </w:t>
      </w:r>
      <w:proofErr w:type="spellStart"/>
      <w:r w:rsidRPr="00E45623">
        <w:rPr>
          <w:b/>
          <w:bCs/>
        </w:rPr>
        <w:t>digunakan</w:t>
      </w:r>
      <w:proofErr w:type="spellEnd"/>
      <w:r w:rsidRPr="00E45623">
        <w:rPr>
          <w:b/>
          <w:bCs/>
        </w:rPr>
        <w:t>:</w:t>
      </w:r>
    </w:p>
    <w:p w14:paraId="1924DD4D" w14:textId="77777777" w:rsidR="00E45623" w:rsidRDefault="00E45623" w:rsidP="00E45623">
      <w:pPr>
        <w:ind w:left="720"/>
      </w:pPr>
      <w:proofErr w:type="spellStart"/>
      <w:r w:rsidRPr="00E45623">
        <w:t>Prinsip</w:t>
      </w:r>
      <w:proofErr w:type="spellEnd"/>
      <w:r w:rsidRPr="00E45623">
        <w:t xml:space="preserve"> </w:t>
      </w:r>
      <w:proofErr w:type="spellStart"/>
      <w:r w:rsidRPr="00E45623">
        <w:t>Kebakuan</w:t>
      </w:r>
      <w:proofErr w:type="spellEnd"/>
      <w:r w:rsidRPr="00E45623">
        <w:t xml:space="preserve"> Kata (KBBI/EYD V) dan </w:t>
      </w:r>
      <w:proofErr w:type="spellStart"/>
      <w:r w:rsidRPr="00E45623">
        <w:t>Prinsip</w:t>
      </w:r>
      <w:proofErr w:type="spellEnd"/>
      <w:r w:rsidRPr="00E45623">
        <w:t xml:space="preserve"> </w:t>
      </w:r>
      <w:proofErr w:type="spellStart"/>
      <w:r w:rsidRPr="00E45623">
        <w:t>Konsistensi</w:t>
      </w:r>
      <w:proofErr w:type="spellEnd"/>
      <w:r w:rsidRPr="00E45623">
        <w:t xml:space="preserve"> </w:t>
      </w:r>
      <w:proofErr w:type="spellStart"/>
      <w:r w:rsidRPr="00E45623">
        <w:t>Terminologi</w:t>
      </w:r>
      <w:proofErr w:type="spellEnd"/>
      <w:r w:rsidRPr="00E45623">
        <w:t>.</w:t>
      </w:r>
    </w:p>
    <w:p w14:paraId="5FC78EC9" w14:textId="1FCD117E" w:rsidR="004F452D" w:rsidRDefault="004F452D" w:rsidP="004F452D">
      <w:pPr>
        <w:rPr>
          <w:b/>
          <w:bCs/>
        </w:rPr>
      </w:pPr>
      <w:r>
        <w:rPr>
          <w:b/>
          <w:bCs/>
        </w:rPr>
        <w:t xml:space="preserve">Saran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: </w:t>
      </w:r>
    </w:p>
    <w:p w14:paraId="05BDAB2F" w14:textId="2A50A7B5" w:rsidR="004F452D" w:rsidRDefault="004F452D" w:rsidP="004F452D">
      <w:pPr>
        <w:ind w:left="720"/>
      </w:pPr>
      <w:r>
        <w:t>“</w:t>
      </w:r>
      <w:proofErr w:type="spellStart"/>
      <w:r w:rsidR="00E45623" w:rsidRPr="00E45623">
        <w:t>Impor</w:t>
      </w:r>
      <w:proofErr w:type="spellEnd"/>
      <w:r w:rsidR="00E45623" w:rsidRPr="00E45623">
        <w:t xml:space="preserve"> </w:t>
      </w:r>
      <w:proofErr w:type="spellStart"/>
      <w:r w:rsidR="00E45623" w:rsidRPr="00E45623">
        <w:t>musikmu</w:t>
      </w:r>
      <w:proofErr w:type="spellEnd"/>
      <w:r w:rsidR="00E45623" w:rsidRPr="00E45623">
        <w:t xml:space="preserve"> </w:t>
      </w:r>
      <w:proofErr w:type="spellStart"/>
      <w:r w:rsidR="00E45623" w:rsidRPr="00E45623">
        <w:t>dari</w:t>
      </w:r>
      <w:proofErr w:type="spellEnd"/>
      <w:r w:rsidR="00E45623" w:rsidRPr="00E45623">
        <w:t xml:space="preserve"> </w:t>
      </w:r>
      <w:proofErr w:type="spellStart"/>
      <w:r w:rsidR="00E45623" w:rsidRPr="00E45623">
        <w:t>aplikasi</w:t>
      </w:r>
      <w:proofErr w:type="spellEnd"/>
      <w:r w:rsidR="00E45623" w:rsidRPr="00E45623">
        <w:t xml:space="preserve"> lain.</w:t>
      </w:r>
      <w:r>
        <w:t>”</w:t>
      </w:r>
    </w:p>
    <w:p w14:paraId="5444CC6A" w14:textId="77777777" w:rsidR="004F452D" w:rsidRDefault="004F452D" w:rsidP="00F3110C">
      <w:pPr>
        <w:ind w:left="720"/>
      </w:pPr>
    </w:p>
    <w:p w14:paraId="2A206E70" w14:textId="77777777" w:rsidR="00F3110C" w:rsidRDefault="00F3110C" w:rsidP="00897869"/>
    <w:p w14:paraId="347CBA0C" w14:textId="77777777" w:rsidR="004F452D" w:rsidRDefault="004F452D" w:rsidP="00897869"/>
    <w:p w14:paraId="4BE0AA25" w14:textId="77777777" w:rsidR="004F452D" w:rsidRPr="004F452D" w:rsidRDefault="004F452D" w:rsidP="00897869">
      <w:pPr>
        <w:rPr>
          <w:lang w:val="id-ID"/>
        </w:rPr>
      </w:pPr>
    </w:p>
    <w:sectPr w:rsidR="004F452D" w:rsidRPr="004F452D" w:rsidSect="00FF4CAD">
      <w:pgSz w:w="11906" w:h="16838" w:code="9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FC86B" w14:textId="77777777" w:rsidR="001F4EFA" w:rsidRDefault="001F4EFA" w:rsidP="00027218">
      <w:pPr>
        <w:spacing w:after="0"/>
      </w:pPr>
      <w:r>
        <w:separator/>
      </w:r>
    </w:p>
  </w:endnote>
  <w:endnote w:type="continuationSeparator" w:id="0">
    <w:p w14:paraId="1A5A1AB2" w14:textId="77777777" w:rsidR="001F4EFA" w:rsidRDefault="001F4EFA" w:rsidP="000272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F063" w14:textId="77777777" w:rsidR="00532E6D" w:rsidRDefault="00532E6D" w:rsidP="006B783A">
    <w:pPr>
      <w:pStyle w:val="Footer"/>
    </w:pPr>
  </w:p>
  <w:p w14:paraId="7AA6ECEA" w14:textId="77777777" w:rsidR="007409AA" w:rsidRDefault="007409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2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B2E56F" w14:textId="77777777" w:rsidR="00532E6D" w:rsidRDefault="00532E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8C5F7" w14:textId="77777777" w:rsidR="00532E6D" w:rsidRDefault="00532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0B1F" w14:textId="77777777" w:rsidR="000D540D" w:rsidRDefault="000D540D">
    <w:pPr>
      <w:pStyle w:val="Footer"/>
      <w:jc w:val="center"/>
    </w:pPr>
  </w:p>
  <w:p w14:paraId="17239EEC" w14:textId="77777777" w:rsidR="00A4406C" w:rsidRDefault="00A4406C" w:rsidP="00084F1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AB72" w14:textId="77777777" w:rsidR="001F4EFA" w:rsidRDefault="001F4EFA" w:rsidP="00027218">
      <w:pPr>
        <w:spacing w:after="0"/>
      </w:pPr>
      <w:r>
        <w:separator/>
      </w:r>
    </w:p>
  </w:footnote>
  <w:footnote w:type="continuationSeparator" w:id="0">
    <w:p w14:paraId="1DBF110E" w14:textId="77777777" w:rsidR="001F4EFA" w:rsidRDefault="001F4EFA" w:rsidP="000272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2755" w14:textId="77777777" w:rsidR="00CE21BF" w:rsidRDefault="00CE21BF" w:rsidP="00C425D7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BE8F" w14:textId="77777777" w:rsidR="00F45FF5" w:rsidRDefault="00F45FF5" w:rsidP="00F45FF5">
    <w:pPr>
      <w:pStyle w:val="Header"/>
    </w:pPr>
  </w:p>
  <w:p w14:paraId="7A403E0D" w14:textId="77777777" w:rsidR="00F45FF5" w:rsidRDefault="00F45F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6EAA" w14:textId="77777777" w:rsidR="00A4406C" w:rsidRDefault="00A440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24A"/>
    <w:multiLevelType w:val="hybridMultilevel"/>
    <w:tmpl w:val="7090CFDA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1F1406"/>
    <w:multiLevelType w:val="hybridMultilevel"/>
    <w:tmpl w:val="C64845CA"/>
    <w:lvl w:ilvl="0" w:tplc="FA7860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C2CD0"/>
    <w:multiLevelType w:val="hybridMultilevel"/>
    <w:tmpl w:val="C90EB0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91CB1"/>
    <w:multiLevelType w:val="hybridMultilevel"/>
    <w:tmpl w:val="C6D8EA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64A98"/>
    <w:multiLevelType w:val="hybridMultilevel"/>
    <w:tmpl w:val="9AC28FD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72AD7"/>
    <w:multiLevelType w:val="hybridMultilevel"/>
    <w:tmpl w:val="75966B10"/>
    <w:lvl w:ilvl="0" w:tplc="38090019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09275C00"/>
    <w:multiLevelType w:val="hybridMultilevel"/>
    <w:tmpl w:val="D8606ED0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C541E2"/>
    <w:multiLevelType w:val="hybridMultilevel"/>
    <w:tmpl w:val="784EA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C005A"/>
    <w:multiLevelType w:val="hybridMultilevel"/>
    <w:tmpl w:val="6F96577E"/>
    <w:lvl w:ilvl="0" w:tplc="66983C9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D5F2E59"/>
    <w:multiLevelType w:val="hybridMultilevel"/>
    <w:tmpl w:val="7BE696D2"/>
    <w:lvl w:ilvl="0" w:tplc="66983C9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DA522BB"/>
    <w:multiLevelType w:val="hybridMultilevel"/>
    <w:tmpl w:val="5F48B98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C6542"/>
    <w:multiLevelType w:val="hybridMultilevel"/>
    <w:tmpl w:val="C1C43294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0EB430E4"/>
    <w:multiLevelType w:val="hybridMultilevel"/>
    <w:tmpl w:val="9F5E58C8"/>
    <w:lvl w:ilvl="0" w:tplc="66983C9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2E103FF"/>
    <w:multiLevelType w:val="hybridMultilevel"/>
    <w:tmpl w:val="0756BDF6"/>
    <w:lvl w:ilvl="0" w:tplc="380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3960986"/>
    <w:multiLevelType w:val="hybridMultilevel"/>
    <w:tmpl w:val="2048B13C"/>
    <w:lvl w:ilvl="0" w:tplc="C0FAB80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97396C"/>
    <w:multiLevelType w:val="hybridMultilevel"/>
    <w:tmpl w:val="3AC2771A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162A7E0F"/>
    <w:multiLevelType w:val="hybridMultilevel"/>
    <w:tmpl w:val="B0F2D5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28772E"/>
    <w:multiLevelType w:val="hybridMultilevel"/>
    <w:tmpl w:val="EBBC213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A8C2AAD"/>
    <w:multiLevelType w:val="multilevel"/>
    <w:tmpl w:val="CCAA0D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1C0F2F35"/>
    <w:multiLevelType w:val="hybridMultilevel"/>
    <w:tmpl w:val="8690D0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9D55B5"/>
    <w:multiLevelType w:val="hybridMultilevel"/>
    <w:tmpl w:val="8DCC54C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6B127E"/>
    <w:multiLevelType w:val="hybridMultilevel"/>
    <w:tmpl w:val="B0542386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2AF466C"/>
    <w:multiLevelType w:val="hybridMultilevel"/>
    <w:tmpl w:val="96826FCA"/>
    <w:lvl w:ilvl="0" w:tplc="CD96AC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2E02606"/>
    <w:multiLevelType w:val="hybridMultilevel"/>
    <w:tmpl w:val="62C467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116BD3"/>
    <w:multiLevelType w:val="hybridMultilevel"/>
    <w:tmpl w:val="981CE846"/>
    <w:lvl w:ilvl="0" w:tplc="EBC237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D233D1"/>
    <w:multiLevelType w:val="hybridMultilevel"/>
    <w:tmpl w:val="21EA68E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8BF71E8"/>
    <w:multiLevelType w:val="hybridMultilevel"/>
    <w:tmpl w:val="6F0822A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986409A"/>
    <w:multiLevelType w:val="hybridMultilevel"/>
    <w:tmpl w:val="E88E4CE4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CC66D4B"/>
    <w:multiLevelType w:val="hybridMultilevel"/>
    <w:tmpl w:val="27E85AE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01B4B2B"/>
    <w:multiLevelType w:val="hybridMultilevel"/>
    <w:tmpl w:val="61BCF0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53839"/>
    <w:multiLevelType w:val="hybridMultilevel"/>
    <w:tmpl w:val="43A0C4A6"/>
    <w:lvl w:ilvl="0" w:tplc="380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219303A"/>
    <w:multiLevelType w:val="hybridMultilevel"/>
    <w:tmpl w:val="280A78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325291"/>
    <w:multiLevelType w:val="hybridMultilevel"/>
    <w:tmpl w:val="1D48DC60"/>
    <w:lvl w:ilvl="0" w:tplc="BBD8F16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184586"/>
    <w:multiLevelType w:val="hybridMultilevel"/>
    <w:tmpl w:val="E9DACDBE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34684953"/>
    <w:multiLevelType w:val="hybridMultilevel"/>
    <w:tmpl w:val="8666A1A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606464A"/>
    <w:multiLevelType w:val="hybridMultilevel"/>
    <w:tmpl w:val="A254F6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107EF1"/>
    <w:multiLevelType w:val="hybridMultilevel"/>
    <w:tmpl w:val="92F2F676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386A776F"/>
    <w:multiLevelType w:val="hybridMultilevel"/>
    <w:tmpl w:val="3CD665EA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3A4B0EE7"/>
    <w:multiLevelType w:val="hybridMultilevel"/>
    <w:tmpl w:val="90825ACC"/>
    <w:lvl w:ilvl="0" w:tplc="A4BEA8A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B5206B2"/>
    <w:multiLevelType w:val="hybridMultilevel"/>
    <w:tmpl w:val="94028CA6"/>
    <w:lvl w:ilvl="0" w:tplc="3809000F">
      <w:start w:val="1"/>
      <w:numFmt w:val="decimal"/>
      <w:lvlText w:val="%1."/>
      <w:lvlJc w:val="left"/>
      <w:pPr>
        <w:ind w:left="1070" w:hanging="360"/>
      </w:pPr>
    </w:lvl>
    <w:lvl w:ilvl="1" w:tplc="38090019">
      <w:start w:val="1"/>
      <w:numFmt w:val="lowerLetter"/>
      <w:lvlText w:val="%2."/>
      <w:lvlJc w:val="left"/>
      <w:pPr>
        <w:ind w:left="1779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C0712E2"/>
    <w:multiLevelType w:val="hybridMultilevel"/>
    <w:tmpl w:val="D2E6512E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3CFC5485"/>
    <w:multiLevelType w:val="hybridMultilevel"/>
    <w:tmpl w:val="82F2EE7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3D08153E"/>
    <w:multiLevelType w:val="hybridMultilevel"/>
    <w:tmpl w:val="490497A2"/>
    <w:lvl w:ilvl="0" w:tplc="380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3EFF6D9D"/>
    <w:multiLevelType w:val="hybridMultilevel"/>
    <w:tmpl w:val="F134E1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317961"/>
    <w:multiLevelType w:val="hybridMultilevel"/>
    <w:tmpl w:val="8B02347A"/>
    <w:lvl w:ilvl="0" w:tplc="5C964C0C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0104F8"/>
    <w:multiLevelType w:val="hybridMultilevel"/>
    <w:tmpl w:val="DDC8CD10"/>
    <w:lvl w:ilvl="0" w:tplc="3809000F">
      <w:start w:val="1"/>
      <w:numFmt w:val="decimal"/>
      <w:lvlText w:val="%1."/>
      <w:lvlJc w:val="left"/>
      <w:pPr>
        <w:ind w:left="789" w:hanging="360"/>
      </w:pPr>
    </w:lvl>
    <w:lvl w:ilvl="1" w:tplc="38090019" w:tentative="1">
      <w:start w:val="1"/>
      <w:numFmt w:val="lowerLetter"/>
      <w:lvlText w:val="%2."/>
      <w:lvlJc w:val="left"/>
      <w:pPr>
        <w:ind w:left="1509" w:hanging="360"/>
      </w:pPr>
    </w:lvl>
    <w:lvl w:ilvl="2" w:tplc="3809001B" w:tentative="1">
      <w:start w:val="1"/>
      <w:numFmt w:val="lowerRoman"/>
      <w:lvlText w:val="%3."/>
      <w:lvlJc w:val="right"/>
      <w:pPr>
        <w:ind w:left="2229" w:hanging="180"/>
      </w:pPr>
    </w:lvl>
    <w:lvl w:ilvl="3" w:tplc="3809000F" w:tentative="1">
      <w:start w:val="1"/>
      <w:numFmt w:val="decimal"/>
      <w:lvlText w:val="%4."/>
      <w:lvlJc w:val="left"/>
      <w:pPr>
        <w:ind w:left="2949" w:hanging="360"/>
      </w:pPr>
    </w:lvl>
    <w:lvl w:ilvl="4" w:tplc="38090019" w:tentative="1">
      <w:start w:val="1"/>
      <w:numFmt w:val="lowerLetter"/>
      <w:lvlText w:val="%5."/>
      <w:lvlJc w:val="left"/>
      <w:pPr>
        <w:ind w:left="3669" w:hanging="360"/>
      </w:pPr>
    </w:lvl>
    <w:lvl w:ilvl="5" w:tplc="3809001B" w:tentative="1">
      <w:start w:val="1"/>
      <w:numFmt w:val="lowerRoman"/>
      <w:lvlText w:val="%6."/>
      <w:lvlJc w:val="right"/>
      <w:pPr>
        <w:ind w:left="4389" w:hanging="180"/>
      </w:pPr>
    </w:lvl>
    <w:lvl w:ilvl="6" w:tplc="3809000F" w:tentative="1">
      <w:start w:val="1"/>
      <w:numFmt w:val="decimal"/>
      <w:lvlText w:val="%7."/>
      <w:lvlJc w:val="left"/>
      <w:pPr>
        <w:ind w:left="5109" w:hanging="360"/>
      </w:pPr>
    </w:lvl>
    <w:lvl w:ilvl="7" w:tplc="38090019" w:tentative="1">
      <w:start w:val="1"/>
      <w:numFmt w:val="lowerLetter"/>
      <w:lvlText w:val="%8."/>
      <w:lvlJc w:val="left"/>
      <w:pPr>
        <w:ind w:left="5829" w:hanging="360"/>
      </w:pPr>
    </w:lvl>
    <w:lvl w:ilvl="8" w:tplc="38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6" w15:restartNumberingAfterBreak="0">
    <w:nsid w:val="43BC5345"/>
    <w:multiLevelType w:val="hybridMultilevel"/>
    <w:tmpl w:val="A0902B58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460605FC"/>
    <w:multiLevelType w:val="hybridMultilevel"/>
    <w:tmpl w:val="8618EB4A"/>
    <w:lvl w:ilvl="0" w:tplc="380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466A0AC9"/>
    <w:multiLevelType w:val="hybridMultilevel"/>
    <w:tmpl w:val="DA4C3DDA"/>
    <w:lvl w:ilvl="0" w:tplc="38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49" w15:restartNumberingAfterBreak="0">
    <w:nsid w:val="47025CD2"/>
    <w:multiLevelType w:val="hybridMultilevel"/>
    <w:tmpl w:val="0D6407AA"/>
    <w:lvl w:ilvl="0" w:tplc="C0AAB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DF66CE"/>
    <w:multiLevelType w:val="hybridMultilevel"/>
    <w:tmpl w:val="64E29C9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48861269"/>
    <w:multiLevelType w:val="hybridMultilevel"/>
    <w:tmpl w:val="5B4AC310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48A348E5"/>
    <w:multiLevelType w:val="hybridMultilevel"/>
    <w:tmpl w:val="8B246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415040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54" w15:restartNumberingAfterBreak="0">
    <w:nsid w:val="4C0A52DD"/>
    <w:multiLevelType w:val="hybridMultilevel"/>
    <w:tmpl w:val="70FE44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C9959A4"/>
    <w:multiLevelType w:val="hybridMultilevel"/>
    <w:tmpl w:val="F16C6E38"/>
    <w:lvl w:ilvl="0" w:tplc="38090019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DD814FD"/>
    <w:multiLevelType w:val="hybridMultilevel"/>
    <w:tmpl w:val="C158F5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2B0FA5"/>
    <w:multiLevelType w:val="hybridMultilevel"/>
    <w:tmpl w:val="E0082362"/>
    <w:lvl w:ilvl="0" w:tplc="BBE83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54D1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A011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D44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A2F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400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A0D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E8B1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16C8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F5A77"/>
    <w:multiLevelType w:val="hybridMultilevel"/>
    <w:tmpl w:val="B86CBD5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9335B0"/>
    <w:multiLevelType w:val="hybridMultilevel"/>
    <w:tmpl w:val="AD7E5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3D4564"/>
    <w:multiLevelType w:val="hybridMultilevel"/>
    <w:tmpl w:val="97A4EE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4FA3971"/>
    <w:multiLevelType w:val="hybridMultilevel"/>
    <w:tmpl w:val="75DE4238"/>
    <w:lvl w:ilvl="0" w:tplc="EE2811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5EF725B"/>
    <w:multiLevelType w:val="hybridMultilevel"/>
    <w:tmpl w:val="D5A81F1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6C04EED"/>
    <w:multiLevelType w:val="hybridMultilevel"/>
    <w:tmpl w:val="1E9490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77733D1"/>
    <w:multiLevelType w:val="hybridMultilevel"/>
    <w:tmpl w:val="30CC5A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3D5BD8"/>
    <w:multiLevelType w:val="hybridMultilevel"/>
    <w:tmpl w:val="89308E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9C81F96"/>
    <w:multiLevelType w:val="hybridMultilevel"/>
    <w:tmpl w:val="064C0B9E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5A3F7DF1"/>
    <w:multiLevelType w:val="hybridMultilevel"/>
    <w:tmpl w:val="C58E77F4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8" w15:restartNumberingAfterBreak="0">
    <w:nsid w:val="5B756BF1"/>
    <w:multiLevelType w:val="hybridMultilevel"/>
    <w:tmpl w:val="81E809A6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9" w15:restartNumberingAfterBreak="0">
    <w:nsid w:val="5BCA224A"/>
    <w:multiLevelType w:val="hybridMultilevel"/>
    <w:tmpl w:val="982077DC"/>
    <w:lvl w:ilvl="0" w:tplc="CD74758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0" w15:restartNumberingAfterBreak="0">
    <w:nsid w:val="5BF63ADF"/>
    <w:multiLevelType w:val="hybridMultilevel"/>
    <w:tmpl w:val="BF7C81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CDF2BAA"/>
    <w:multiLevelType w:val="hybridMultilevel"/>
    <w:tmpl w:val="9880CB48"/>
    <w:lvl w:ilvl="0" w:tplc="66983C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5E301127"/>
    <w:multiLevelType w:val="hybridMultilevel"/>
    <w:tmpl w:val="87C63F1A"/>
    <w:lvl w:ilvl="0" w:tplc="38090019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645D0C3D"/>
    <w:multiLevelType w:val="hybridMultilevel"/>
    <w:tmpl w:val="A63CD96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5C544B"/>
    <w:multiLevelType w:val="hybridMultilevel"/>
    <w:tmpl w:val="FAEAABF4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5" w15:restartNumberingAfterBreak="0">
    <w:nsid w:val="695E7FBF"/>
    <w:multiLevelType w:val="hybridMultilevel"/>
    <w:tmpl w:val="4D808DCC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6" w15:restartNumberingAfterBreak="0">
    <w:nsid w:val="6DD431A6"/>
    <w:multiLevelType w:val="hybridMultilevel"/>
    <w:tmpl w:val="2D7A01EA"/>
    <w:lvl w:ilvl="0" w:tplc="67DE26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E841FBE"/>
    <w:multiLevelType w:val="hybridMultilevel"/>
    <w:tmpl w:val="0A327C1C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8" w15:restartNumberingAfterBreak="0">
    <w:nsid w:val="73D033E5"/>
    <w:multiLevelType w:val="hybridMultilevel"/>
    <w:tmpl w:val="C40CB020"/>
    <w:lvl w:ilvl="0" w:tplc="7C506E0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0D7BC0"/>
    <w:multiLevelType w:val="multilevel"/>
    <w:tmpl w:val="AE4AC9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77D61F44"/>
    <w:multiLevelType w:val="hybridMultilevel"/>
    <w:tmpl w:val="814259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1213C3"/>
    <w:multiLevelType w:val="hybridMultilevel"/>
    <w:tmpl w:val="8D30DF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DF628F"/>
    <w:multiLevelType w:val="hybridMultilevel"/>
    <w:tmpl w:val="4420EE4C"/>
    <w:lvl w:ilvl="0" w:tplc="A2C8853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BFB2AFD"/>
    <w:multiLevelType w:val="hybridMultilevel"/>
    <w:tmpl w:val="E64696C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2A2B98"/>
    <w:multiLevelType w:val="hybridMultilevel"/>
    <w:tmpl w:val="52B2E388"/>
    <w:lvl w:ilvl="0" w:tplc="3809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7D3528EE"/>
    <w:multiLevelType w:val="hybridMultilevel"/>
    <w:tmpl w:val="DA825AB6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D613350"/>
    <w:multiLevelType w:val="hybridMultilevel"/>
    <w:tmpl w:val="89726D2E"/>
    <w:lvl w:ilvl="0" w:tplc="38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7E683DD5"/>
    <w:multiLevelType w:val="hybridMultilevel"/>
    <w:tmpl w:val="DEA6209A"/>
    <w:lvl w:ilvl="0" w:tplc="09507D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289348">
    <w:abstractNumId w:val="53"/>
  </w:num>
  <w:num w:numId="2" w16cid:durableId="898322464">
    <w:abstractNumId w:val="18"/>
  </w:num>
  <w:num w:numId="3" w16cid:durableId="1083144071">
    <w:abstractNumId w:val="7"/>
  </w:num>
  <w:num w:numId="4" w16cid:durableId="1528641024">
    <w:abstractNumId w:val="16"/>
  </w:num>
  <w:num w:numId="5" w16cid:durableId="1266183916">
    <w:abstractNumId w:val="70"/>
  </w:num>
  <w:num w:numId="6" w16cid:durableId="2066904029">
    <w:abstractNumId w:val="25"/>
  </w:num>
  <w:num w:numId="7" w16cid:durableId="570240294">
    <w:abstractNumId w:val="41"/>
  </w:num>
  <w:num w:numId="8" w16cid:durableId="1340427827">
    <w:abstractNumId w:val="60"/>
  </w:num>
  <w:num w:numId="9" w16cid:durableId="275065845">
    <w:abstractNumId w:val="3"/>
  </w:num>
  <w:num w:numId="10" w16cid:durableId="2041315740">
    <w:abstractNumId w:val="69"/>
  </w:num>
  <w:num w:numId="11" w16cid:durableId="1750348454">
    <w:abstractNumId w:val="35"/>
  </w:num>
  <w:num w:numId="12" w16cid:durableId="697661186">
    <w:abstractNumId w:val="55"/>
  </w:num>
  <w:num w:numId="13" w16cid:durableId="326440495">
    <w:abstractNumId w:val="71"/>
  </w:num>
  <w:num w:numId="14" w16cid:durableId="1387488306">
    <w:abstractNumId w:val="8"/>
  </w:num>
  <w:num w:numId="15" w16cid:durableId="1940524228">
    <w:abstractNumId w:val="83"/>
  </w:num>
  <w:num w:numId="16" w16cid:durableId="1952711618">
    <w:abstractNumId w:val="67"/>
  </w:num>
  <w:num w:numId="17" w16cid:durableId="2107773420">
    <w:abstractNumId w:val="28"/>
  </w:num>
  <w:num w:numId="18" w16cid:durableId="1448963906">
    <w:abstractNumId w:val="10"/>
  </w:num>
  <w:num w:numId="19" w16cid:durableId="1453593344">
    <w:abstractNumId w:val="9"/>
  </w:num>
  <w:num w:numId="20" w16cid:durableId="1808401905">
    <w:abstractNumId w:val="12"/>
  </w:num>
  <w:num w:numId="21" w16cid:durableId="759836313">
    <w:abstractNumId w:val="62"/>
  </w:num>
  <w:num w:numId="22" w16cid:durableId="753013324">
    <w:abstractNumId w:val="34"/>
  </w:num>
  <w:num w:numId="23" w16cid:durableId="1060056268">
    <w:abstractNumId w:val="50"/>
  </w:num>
  <w:num w:numId="24" w16cid:durableId="1370956181">
    <w:abstractNumId w:val="17"/>
  </w:num>
  <w:num w:numId="25" w16cid:durableId="2108771181">
    <w:abstractNumId w:val="56"/>
  </w:num>
  <w:num w:numId="26" w16cid:durableId="1741324284">
    <w:abstractNumId w:val="39"/>
  </w:num>
  <w:num w:numId="27" w16cid:durableId="107164783">
    <w:abstractNumId w:val="48"/>
  </w:num>
  <w:num w:numId="28" w16cid:durableId="1154763513">
    <w:abstractNumId w:val="79"/>
  </w:num>
  <w:num w:numId="29" w16cid:durableId="2136096626">
    <w:abstractNumId w:val="26"/>
  </w:num>
  <w:num w:numId="30" w16cid:durableId="1781796993">
    <w:abstractNumId w:val="58"/>
  </w:num>
  <w:num w:numId="31" w16cid:durableId="821779640">
    <w:abstractNumId w:val="45"/>
  </w:num>
  <w:num w:numId="32" w16cid:durableId="459611289">
    <w:abstractNumId w:val="49"/>
  </w:num>
  <w:num w:numId="33" w16cid:durableId="2013794736">
    <w:abstractNumId w:val="44"/>
  </w:num>
  <w:num w:numId="34" w16cid:durableId="65303536">
    <w:abstractNumId w:val="20"/>
  </w:num>
  <w:num w:numId="35" w16cid:durableId="1564826649">
    <w:abstractNumId w:val="87"/>
  </w:num>
  <w:num w:numId="36" w16cid:durableId="1856923459">
    <w:abstractNumId w:val="23"/>
  </w:num>
  <w:num w:numId="37" w16cid:durableId="1865241894">
    <w:abstractNumId w:val="4"/>
  </w:num>
  <w:num w:numId="38" w16cid:durableId="1305309427">
    <w:abstractNumId w:val="81"/>
  </w:num>
  <w:num w:numId="39" w16cid:durableId="1213424018">
    <w:abstractNumId w:val="64"/>
  </w:num>
  <w:num w:numId="40" w16cid:durableId="102962141">
    <w:abstractNumId w:val="52"/>
  </w:num>
  <w:num w:numId="41" w16cid:durableId="891773025">
    <w:abstractNumId w:val="80"/>
  </w:num>
  <w:num w:numId="42" w16cid:durableId="1711369991">
    <w:abstractNumId w:val="61"/>
  </w:num>
  <w:num w:numId="43" w16cid:durableId="1413508293">
    <w:abstractNumId w:val="32"/>
  </w:num>
  <w:num w:numId="44" w16cid:durableId="1670326561">
    <w:abstractNumId w:val="2"/>
  </w:num>
  <w:num w:numId="45" w16cid:durableId="1781100782">
    <w:abstractNumId w:val="61"/>
    <w:lvlOverride w:ilvl="0">
      <w:lvl w:ilvl="0" w:tplc="EE2811E2">
        <w:start w:val="1"/>
        <w:numFmt w:val="lowerLetter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2019502837">
    <w:abstractNumId w:val="29"/>
  </w:num>
  <w:num w:numId="47" w16cid:durableId="1587111012">
    <w:abstractNumId w:val="31"/>
  </w:num>
  <w:num w:numId="48" w16cid:durableId="151527000">
    <w:abstractNumId w:val="59"/>
  </w:num>
  <w:num w:numId="49" w16cid:durableId="462119023">
    <w:abstractNumId w:val="65"/>
  </w:num>
  <w:num w:numId="50" w16cid:durableId="1760364187">
    <w:abstractNumId w:val="19"/>
  </w:num>
  <w:num w:numId="51" w16cid:durableId="1885680277">
    <w:abstractNumId w:val="54"/>
  </w:num>
  <w:num w:numId="52" w16cid:durableId="974137886">
    <w:abstractNumId w:val="1"/>
  </w:num>
  <w:num w:numId="53" w16cid:durableId="191916429">
    <w:abstractNumId w:val="0"/>
  </w:num>
  <w:num w:numId="54" w16cid:durableId="1141464671">
    <w:abstractNumId w:val="43"/>
  </w:num>
  <w:num w:numId="55" w16cid:durableId="1111629544">
    <w:abstractNumId w:val="73"/>
  </w:num>
  <w:num w:numId="56" w16cid:durableId="1126004574">
    <w:abstractNumId w:val="33"/>
  </w:num>
  <w:num w:numId="57" w16cid:durableId="851260757">
    <w:abstractNumId w:val="27"/>
  </w:num>
  <w:num w:numId="58" w16cid:durableId="395128370">
    <w:abstractNumId w:val="40"/>
  </w:num>
  <w:num w:numId="59" w16cid:durableId="371537151">
    <w:abstractNumId w:val="74"/>
  </w:num>
  <w:num w:numId="60" w16cid:durableId="804153257">
    <w:abstractNumId w:val="15"/>
  </w:num>
  <w:num w:numId="61" w16cid:durableId="424111025">
    <w:abstractNumId w:val="46"/>
  </w:num>
  <w:num w:numId="62" w16cid:durableId="396713058">
    <w:abstractNumId w:val="68"/>
  </w:num>
  <w:num w:numId="63" w16cid:durableId="1031496526">
    <w:abstractNumId w:val="75"/>
  </w:num>
  <w:num w:numId="64" w16cid:durableId="1059523882">
    <w:abstractNumId w:val="37"/>
  </w:num>
  <w:num w:numId="65" w16cid:durableId="1584139764">
    <w:abstractNumId w:val="78"/>
  </w:num>
  <w:num w:numId="66" w16cid:durableId="880937860">
    <w:abstractNumId w:val="84"/>
  </w:num>
  <w:num w:numId="67" w16cid:durableId="965503678">
    <w:abstractNumId w:val="66"/>
  </w:num>
  <w:num w:numId="68" w16cid:durableId="1981416869">
    <w:abstractNumId w:val="51"/>
  </w:num>
  <w:num w:numId="69" w16cid:durableId="149445814">
    <w:abstractNumId w:val="86"/>
  </w:num>
  <w:num w:numId="70" w16cid:durableId="2706080">
    <w:abstractNumId w:val="14"/>
  </w:num>
  <w:num w:numId="71" w16cid:durableId="926689065">
    <w:abstractNumId w:val="6"/>
  </w:num>
  <w:num w:numId="72" w16cid:durableId="1993634851">
    <w:abstractNumId w:val="42"/>
  </w:num>
  <w:num w:numId="73" w16cid:durableId="1788431378">
    <w:abstractNumId w:val="13"/>
  </w:num>
  <w:num w:numId="74" w16cid:durableId="181672209">
    <w:abstractNumId w:val="72"/>
  </w:num>
  <w:num w:numId="75" w16cid:durableId="155459058">
    <w:abstractNumId w:val="85"/>
  </w:num>
  <w:num w:numId="76" w16cid:durableId="755443877">
    <w:abstractNumId w:val="11"/>
  </w:num>
  <w:num w:numId="77" w16cid:durableId="1019114763">
    <w:abstractNumId w:val="77"/>
  </w:num>
  <w:num w:numId="78" w16cid:durableId="384644090">
    <w:abstractNumId w:val="36"/>
  </w:num>
  <w:num w:numId="79" w16cid:durableId="1199783142">
    <w:abstractNumId w:val="5"/>
  </w:num>
  <w:num w:numId="80" w16cid:durableId="1198010935">
    <w:abstractNumId w:val="30"/>
  </w:num>
  <w:num w:numId="81" w16cid:durableId="1490100077">
    <w:abstractNumId w:val="47"/>
  </w:num>
  <w:num w:numId="82" w16cid:durableId="832139920">
    <w:abstractNumId w:val="63"/>
  </w:num>
  <w:num w:numId="83" w16cid:durableId="1023703441">
    <w:abstractNumId w:val="24"/>
  </w:num>
  <w:num w:numId="84" w16cid:durableId="2087144316">
    <w:abstractNumId w:val="38"/>
  </w:num>
  <w:num w:numId="85" w16cid:durableId="563031744">
    <w:abstractNumId w:val="76"/>
  </w:num>
  <w:num w:numId="86" w16cid:durableId="1972515877">
    <w:abstractNumId w:val="82"/>
  </w:num>
  <w:num w:numId="87" w16cid:durableId="1150168112">
    <w:abstractNumId w:val="21"/>
  </w:num>
  <w:num w:numId="88" w16cid:durableId="1451894220">
    <w:abstractNumId w:val="57"/>
  </w:num>
  <w:num w:numId="89" w16cid:durableId="4670951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01"/>
    <w:rsid w:val="00002B6D"/>
    <w:rsid w:val="000232BC"/>
    <w:rsid w:val="00024FC9"/>
    <w:rsid w:val="000268D3"/>
    <w:rsid w:val="00027218"/>
    <w:rsid w:val="00033FBD"/>
    <w:rsid w:val="000365F3"/>
    <w:rsid w:val="0003766C"/>
    <w:rsid w:val="00040316"/>
    <w:rsid w:val="000457F0"/>
    <w:rsid w:val="00060C5A"/>
    <w:rsid w:val="000668DC"/>
    <w:rsid w:val="00066A6D"/>
    <w:rsid w:val="00067FA4"/>
    <w:rsid w:val="00073BBE"/>
    <w:rsid w:val="00073CDA"/>
    <w:rsid w:val="00082402"/>
    <w:rsid w:val="00082721"/>
    <w:rsid w:val="000847EE"/>
    <w:rsid w:val="00084F1B"/>
    <w:rsid w:val="000B468A"/>
    <w:rsid w:val="000B7BF3"/>
    <w:rsid w:val="000C2B9D"/>
    <w:rsid w:val="000C538C"/>
    <w:rsid w:val="000C76E6"/>
    <w:rsid w:val="000D2860"/>
    <w:rsid w:val="000D540D"/>
    <w:rsid w:val="000D656C"/>
    <w:rsid w:val="000E1B46"/>
    <w:rsid w:val="000F0922"/>
    <w:rsid w:val="00101854"/>
    <w:rsid w:val="00103689"/>
    <w:rsid w:val="00115965"/>
    <w:rsid w:val="001162E6"/>
    <w:rsid w:val="001179D7"/>
    <w:rsid w:val="00120FD9"/>
    <w:rsid w:val="00127001"/>
    <w:rsid w:val="00135B66"/>
    <w:rsid w:val="00136CC5"/>
    <w:rsid w:val="00142A4A"/>
    <w:rsid w:val="00142A82"/>
    <w:rsid w:val="00143AB4"/>
    <w:rsid w:val="00150D83"/>
    <w:rsid w:val="0017092D"/>
    <w:rsid w:val="001718E3"/>
    <w:rsid w:val="0018357B"/>
    <w:rsid w:val="001978B0"/>
    <w:rsid w:val="001A107B"/>
    <w:rsid w:val="001A217A"/>
    <w:rsid w:val="001A28CA"/>
    <w:rsid w:val="001B1ECA"/>
    <w:rsid w:val="001B37E9"/>
    <w:rsid w:val="001C0B0C"/>
    <w:rsid w:val="001D3A93"/>
    <w:rsid w:val="001D546D"/>
    <w:rsid w:val="001E256A"/>
    <w:rsid w:val="001E2EEC"/>
    <w:rsid w:val="001E55B0"/>
    <w:rsid w:val="001E73FE"/>
    <w:rsid w:val="001F1F57"/>
    <w:rsid w:val="001F497A"/>
    <w:rsid w:val="001F4EFA"/>
    <w:rsid w:val="001F7A5C"/>
    <w:rsid w:val="00200FB9"/>
    <w:rsid w:val="00201F98"/>
    <w:rsid w:val="00203655"/>
    <w:rsid w:val="00203888"/>
    <w:rsid w:val="002204FE"/>
    <w:rsid w:val="002252CB"/>
    <w:rsid w:val="00233E23"/>
    <w:rsid w:val="00242E32"/>
    <w:rsid w:val="00247671"/>
    <w:rsid w:val="00260A23"/>
    <w:rsid w:val="00273D2E"/>
    <w:rsid w:val="002863C1"/>
    <w:rsid w:val="002967A2"/>
    <w:rsid w:val="002A19AF"/>
    <w:rsid w:val="002A1A8E"/>
    <w:rsid w:val="002A6EBA"/>
    <w:rsid w:val="002B1C9C"/>
    <w:rsid w:val="002B383D"/>
    <w:rsid w:val="002B7619"/>
    <w:rsid w:val="002C10DA"/>
    <w:rsid w:val="002C7688"/>
    <w:rsid w:val="002C7E1C"/>
    <w:rsid w:val="002D2A79"/>
    <w:rsid w:val="002D5A8E"/>
    <w:rsid w:val="002E3601"/>
    <w:rsid w:val="002E721E"/>
    <w:rsid w:val="002F273D"/>
    <w:rsid w:val="002F65A3"/>
    <w:rsid w:val="002F7A22"/>
    <w:rsid w:val="00305BF4"/>
    <w:rsid w:val="00316083"/>
    <w:rsid w:val="00324211"/>
    <w:rsid w:val="0034160E"/>
    <w:rsid w:val="003426B8"/>
    <w:rsid w:val="00345365"/>
    <w:rsid w:val="00347F4A"/>
    <w:rsid w:val="0035192D"/>
    <w:rsid w:val="003570FA"/>
    <w:rsid w:val="00361665"/>
    <w:rsid w:val="00363348"/>
    <w:rsid w:val="00376264"/>
    <w:rsid w:val="003800F4"/>
    <w:rsid w:val="0038635B"/>
    <w:rsid w:val="00396047"/>
    <w:rsid w:val="003A091F"/>
    <w:rsid w:val="003A1997"/>
    <w:rsid w:val="003C1493"/>
    <w:rsid w:val="003C19A7"/>
    <w:rsid w:val="003C265B"/>
    <w:rsid w:val="003D2035"/>
    <w:rsid w:val="003D21FA"/>
    <w:rsid w:val="003D7D2C"/>
    <w:rsid w:val="003E6272"/>
    <w:rsid w:val="003F554C"/>
    <w:rsid w:val="00401268"/>
    <w:rsid w:val="00402A80"/>
    <w:rsid w:val="00404362"/>
    <w:rsid w:val="0041403B"/>
    <w:rsid w:val="00417AD0"/>
    <w:rsid w:val="00422653"/>
    <w:rsid w:val="00425669"/>
    <w:rsid w:val="0042679D"/>
    <w:rsid w:val="004342F4"/>
    <w:rsid w:val="00434A8C"/>
    <w:rsid w:val="00450BA1"/>
    <w:rsid w:val="00453AF6"/>
    <w:rsid w:val="0046402F"/>
    <w:rsid w:val="004666F1"/>
    <w:rsid w:val="00472BDC"/>
    <w:rsid w:val="00497799"/>
    <w:rsid w:val="004B1300"/>
    <w:rsid w:val="004C5859"/>
    <w:rsid w:val="004D46E8"/>
    <w:rsid w:val="004E01DE"/>
    <w:rsid w:val="004F3707"/>
    <w:rsid w:val="004F452D"/>
    <w:rsid w:val="00500E5A"/>
    <w:rsid w:val="00507D71"/>
    <w:rsid w:val="005107CB"/>
    <w:rsid w:val="005115BA"/>
    <w:rsid w:val="00521BCA"/>
    <w:rsid w:val="00532E6D"/>
    <w:rsid w:val="00533C50"/>
    <w:rsid w:val="00534A73"/>
    <w:rsid w:val="00545D1D"/>
    <w:rsid w:val="005565C5"/>
    <w:rsid w:val="005727C7"/>
    <w:rsid w:val="005802DF"/>
    <w:rsid w:val="005850DC"/>
    <w:rsid w:val="00590C47"/>
    <w:rsid w:val="00597A97"/>
    <w:rsid w:val="005A5958"/>
    <w:rsid w:val="005B4899"/>
    <w:rsid w:val="005B7EB4"/>
    <w:rsid w:val="005C21D8"/>
    <w:rsid w:val="005C2B0C"/>
    <w:rsid w:val="005D5418"/>
    <w:rsid w:val="005D7E9E"/>
    <w:rsid w:val="005E0945"/>
    <w:rsid w:val="005E147A"/>
    <w:rsid w:val="005E2DD5"/>
    <w:rsid w:val="0061378F"/>
    <w:rsid w:val="00613E50"/>
    <w:rsid w:val="006153DF"/>
    <w:rsid w:val="00622DDC"/>
    <w:rsid w:val="00634F50"/>
    <w:rsid w:val="006401A1"/>
    <w:rsid w:val="00641779"/>
    <w:rsid w:val="006425FC"/>
    <w:rsid w:val="006432F8"/>
    <w:rsid w:val="006512E1"/>
    <w:rsid w:val="00657284"/>
    <w:rsid w:val="00657630"/>
    <w:rsid w:val="006647E7"/>
    <w:rsid w:val="006755B1"/>
    <w:rsid w:val="006762FD"/>
    <w:rsid w:val="00681B24"/>
    <w:rsid w:val="006835A8"/>
    <w:rsid w:val="00686A94"/>
    <w:rsid w:val="0069062F"/>
    <w:rsid w:val="00695D12"/>
    <w:rsid w:val="006A1B17"/>
    <w:rsid w:val="006B3A0E"/>
    <w:rsid w:val="006B783A"/>
    <w:rsid w:val="006D30EA"/>
    <w:rsid w:val="006D4C62"/>
    <w:rsid w:val="006E1249"/>
    <w:rsid w:val="006E791C"/>
    <w:rsid w:val="006F1350"/>
    <w:rsid w:val="006F48D6"/>
    <w:rsid w:val="007018C9"/>
    <w:rsid w:val="00711E17"/>
    <w:rsid w:val="00717815"/>
    <w:rsid w:val="00733432"/>
    <w:rsid w:val="00733EB2"/>
    <w:rsid w:val="00740090"/>
    <w:rsid w:val="007409AA"/>
    <w:rsid w:val="00742DC0"/>
    <w:rsid w:val="00743FFD"/>
    <w:rsid w:val="007527AD"/>
    <w:rsid w:val="0076268C"/>
    <w:rsid w:val="007662E1"/>
    <w:rsid w:val="00770FFC"/>
    <w:rsid w:val="007743A9"/>
    <w:rsid w:val="00775047"/>
    <w:rsid w:val="007810E1"/>
    <w:rsid w:val="00786926"/>
    <w:rsid w:val="00791158"/>
    <w:rsid w:val="00793375"/>
    <w:rsid w:val="007A57E6"/>
    <w:rsid w:val="007B52D3"/>
    <w:rsid w:val="007B61D5"/>
    <w:rsid w:val="007C0350"/>
    <w:rsid w:val="007C0F8D"/>
    <w:rsid w:val="007C7D49"/>
    <w:rsid w:val="007E0425"/>
    <w:rsid w:val="007E6FA0"/>
    <w:rsid w:val="007F4A76"/>
    <w:rsid w:val="007F5164"/>
    <w:rsid w:val="00802BDC"/>
    <w:rsid w:val="008070DF"/>
    <w:rsid w:val="00815868"/>
    <w:rsid w:val="00821919"/>
    <w:rsid w:val="00826F03"/>
    <w:rsid w:val="00831089"/>
    <w:rsid w:val="008456DF"/>
    <w:rsid w:val="0085146F"/>
    <w:rsid w:val="00861A56"/>
    <w:rsid w:val="00866E49"/>
    <w:rsid w:val="0088346B"/>
    <w:rsid w:val="008845F1"/>
    <w:rsid w:val="008914C7"/>
    <w:rsid w:val="008921B4"/>
    <w:rsid w:val="00893AD8"/>
    <w:rsid w:val="00897869"/>
    <w:rsid w:val="008A0FDE"/>
    <w:rsid w:val="008A571E"/>
    <w:rsid w:val="008E35AC"/>
    <w:rsid w:val="008E6222"/>
    <w:rsid w:val="008F2A94"/>
    <w:rsid w:val="0090588C"/>
    <w:rsid w:val="00905E8A"/>
    <w:rsid w:val="009250F0"/>
    <w:rsid w:val="009344F1"/>
    <w:rsid w:val="00935640"/>
    <w:rsid w:val="00935965"/>
    <w:rsid w:val="009362A9"/>
    <w:rsid w:val="00960D8F"/>
    <w:rsid w:val="0096310E"/>
    <w:rsid w:val="009653AD"/>
    <w:rsid w:val="009701A0"/>
    <w:rsid w:val="00976882"/>
    <w:rsid w:val="00983D59"/>
    <w:rsid w:val="00985AB8"/>
    <w:rsid w:val="00992E2A"/>
    <w:rsid w:val="0099396D"/>
    <w:rsid w:val="009A1335"/>
    <w:rsid w:val="009A49F1"/>
    <w:rsid w:val="009A4DF6"/>
    <w:rsid w:val="009A64C6"/>
    <w:rsid w:val="009B44B1"/>
    <w:rsid w:val="009C3111"/>
    <w:rsid w:val="009C6C8F"/>
    <w:rsid w:val="009D28E8"/>
    <w:rsid w:val="009D7644"/>
    <w:rsid w:val="009E2B63"/>
    <w:rsid w:val="009E5E23"/>
    <w:rsid w:val="009F02AA"/>
    <w:rsid w:val="009F56E6"/>
    <w:rsid w:val="00A066B0"/>
    <w:rsid w:val="00A30B06"/>
    <w:rsid w:val="00A35F4E"/>
    <w:rsid w:val="00A4364F"/>
    <w:rsid w:val="00A4406C"/>
    <w:rsid w:val="00A4507C"/>
    <w:rsid w:val="00A46597"/>
    <w:rsid w:val="00A516D6"/>
    <w:rsid w:val="00A52AAD"/>
    <w:rsid w:val="00A57CC7"/>
    <w:rsid w:val="00A61380"/>
    <w:rsid w:val="00A638E6"/>
    <w:rsid w:val="00A76355"/>
    <w:rsid w:val="00A82C88"/>
    <w:rsid w:val="00AC0E80"/>
    <w:rsid w:val="00AC3C74"/>
    <w:rsid w:val="00AC459C"/>
    <w:rsid w:val="00AD148E"/>
    <w:rsid w:val="00AD6E23"/>
    <w:rsid w:val="00AE1911"/>
    <w:rsid w:val="00AE7F0F"/>
    <w:rsid w:val="00AF4D0A"/>
    <w:rsid w:val="00B013AA"/>
    <w:rsid w:val="00B022D9"/>
    <w:rsid w:val="00B04B0F"/>
    <w:rsid w:val="00B10670"/>
    <w:rsid w:val="00B11223"/>
    <w:rsid w:val="00B13399"/>
    <w:rsid w:val="00B16D65"/>
    <w:rsid w:val="00B224F4"/>
    <w:rsid w:val="00B265F0"/>
    <w:rsid w:val="00B268D2"/>
    <w:rsid w:val="00B41B61"/>
    <w:rsid w:val="00B47018"/>
    <w:rsid w:val="00B64AF5"/>
    <w:rsid w:val="00B80DF9"/>
    <w:rsid w:val="00B81E52"/>
    <w:rsid w:val="00B858F1"/>
    <w:rsid w:val="00B96961"/>
    <w:rsid w:val="00BA3478"/>
    <w:rsid w:val="00BB1FDF"/>
    <w:rsid w:val="00BB49CB"/>
    <w:rsid w:val="00BC1930"/>
    <w:rsid w:val="00BC2704"/>
    <w:rsid w:val="00BD03D9"/>
    <w:rsid w:val="00BE26B0"/>
    <w:rsid w:val="00C13DC0"/>
    <w:rsid w:val="00C25CCE"/>
    <w:rsid w:val="00C27863"/>
    <w:rsid w:val="00C30582"/>
    <w:rsid w:val="00C32088"/>
    <w:rsid w:val="00C353E5"/>
    <w:rsid w:val="00C40C61"/>
    <w:rsid w:val="00C425D7"/>
    <w:rsid w:val="00C4797C"/>
    <w:rsid w:val="00C56192"/>
    <w:rsid w:val="00C564E0"/>
    <w:rsid w:val="00C607E7"/>
    <w:rsid w:val="00C611F1"/>
    <w:rsid w:val="00C61A03"/>
    <w:rsid w:val="00C749DB"/>
    <w:rsid w:val="00C75DB6"/>
    <w:rsid w:val="00C8660F"/>
    <w:rsid w:val="00C86F10"/>
    <w:rsid w:val="00C97DFA"/>
    <w:rsid w:val="00C97EF6"/>
    <w:rsid w:val="00CA0927"/>
    <w:rsid w:val="00CA0C04"/>
    <w:rsid w:val="00CA164D"/>
    <w:rsid w:val="00CA6A41"/>
    <w:rsid w:val="00CB0F6F"/>
    <w:rsid w:val="00CB553A"/>
    <w:rsid w:val="00CB56D8"/>
    <w:rsid w:val="00CB5FD4"/>
    <w:rsid w:val="00CD24F7"/>
    <w:rsid w:val="00CD5AA8"/>
    <w:rsid w:val="00CE21BF"/>
    <w:rsid w:val="00CE77E4"/>
    <w:rsid w:val="00CF1046"/>
    <w:rsid w:val="00CF137A"/>
    <w:rsid w:val="00CF6226"/>
    <w:rsid w:val="00D012B5"/>
    <w:rsid w:val="00D0224B"/>
    <w:rsid w:val="00D06DBD"/>
    <w:rsid w:val="00D149AD"/>
    <w:rsid w:val="00D23467"/>
    <w:rsid w:val="00D3310A"/>
    <w:rsid w:val="00D37352"/>
    <w:rsid w:val="00D41F05"/>
    <w:rsid w:val="00D511B9"/>
    <w:rsid w:val="00D51384"/>
    <w:rsid w:val="00D54CBA"/>
    <w:rsid w:val="00D55A21"/>
    <w:rsid w:val="00D60EC8"/>
    <w:rsid w:val="00D728A9"/>
    <w:rsid w:val="00D74F4F"/>
    <w:rsid w:val="00D97396"/>
    <w:rsid w:val="00D97BDE"/>
    <w:rsid w:val="00DA1BEC"/>
    <w:rsid w:val="00DA3DC4"/>
    <w:rsid w:val="00DA4F85"/>
    <w:rsid w:val="00DC174B"/>
    <w:rsid w:val="00DC3567"/>
    <w:rsid w:val="00DD1F24"/>
    <w:rsid w:val="00DE2B79"/>
    <w:rsid w:val="00DE37A8"/>
    <w:rsid w:val="00DE5DDE"/>
    <w:rsid w:val="00DF5B9E"/>
    <w:rsid w:val="00DF7700"/>
    <w:rsid w:val="00DF7A2C"/>
    <w:rsid w:val="00E02D11"/>
    <w:rsid w:val="00E0444D"/>
    <w:rsid w:val="00E057F7"/>
    <w:rsid w:val="00E07E79"/>
    <w:rsid w:val="00E121E9"/>
    <w:rsid w:val="00E14313"/>
    <w:rsid w:val="00E14557"/>
    <w:rsid w:val="00E16128"/>
    <w:rsid w:val="00E17809"/>
    <w:rsid w:val="00E231DA"/>
    <w:rsid w:val="00E275AD"/>
    <w:rsid w:val="00E31BF6"/>
    <w:rsid w:val="00E31CDC"/>
    <w:rsid w:val="00E43231"/>
    <w:rsid w:val="00E44FB3"/>
    <w:rsid w:val="00E45623"/>
    <w:rsid w:val="00E5748B"/>
    <w:rsid w:val="00E64218"/>
    <w:rsid w:val="00E6586E"/>
    <w:rsid w:val="00E65E90"/>
    <w:rsid w:val="00E67EFB"/>
    <w:rsid w:val="00E71993"/>
    <w:rsid w:val="00E82CB6"/>
    <w:rsid w:val="00E85DEB"/>
    <w:rsid w:val="00E97835"/>
    <w:rsid w:val="00EA679D"/>
    <w:rsid w:val="00EB0BEA"/>
    <w:rsid w:val="00EB27EF"/>
    <w:rsid w:val="00EB35BE"/>
    <w:rsid w:val="00EB6E98"/>
    <w:rsid w:val="00EC1A12"/>
    <w:rsid w:val="00ED47EB"/>
    <w:rsid w:val="00EE7E4D"/>
    <w:rsid w:val="00EF1ADA"/>
    <w:rsid w:val="00F031C4"/>
    <w:rsid w:val="00F063EF"/>
    <w:rsid w:val="00F11BA6"/>
    <w:rsid w:val="00F121C5"/>
    <w:rsid w:val="00F12707"/>
    <w:rsid w:val="00F13838"/>
    <w:rsid w:val="00F26518"/>
    <w:rsid w:val="00F3110C"/>
    <w:rsid w:val="00F32E64"/>
    <w:rsid w:val="00F330C8"/>
    <w:rsid w:val="00F36F83"/>
    <w:rsid w:val="00F42E32"/>
    <w:rsid w:val="00F45FF5"/>
    <w:rsid w:val="00F548AF"/>
    <w:rsid w:val="00F55CFF"/>
    <w:rsid w:val="00F653F3"/>
    <w:rsid w:val="00F82757"/>
    <w:rsid w:val="00F8708C"/>
    <w:rsid w:val="00F87C8E"/>
    <w:rsid w:val="00F96EA0"/>
    <w:rsid w:val="00FA5DEA"/>
    <w:rsid w:val="00FB1B89"/>
    <w:rsid w:val="00FC1907"/>
    <w:rsid w:val="00FC651A"/>
    <w:rsid w:val="00FC7316"/>
    <w:rsid w:val="00FD3721"/>
    <w:rsid w:val="00FD53F2"/>
    <w:rsid w:val="00FE20E9"/>
    <w:rsid w:val="00FF2FAC"/>
    <w:rsid w:val="00FF3BB2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7B33B1"/>
  <w14:defaultImageDpi w14:val="0"/>
  <w15:docId w15:val="{2D8679FD-CA46-4B28-8A47-274D73F0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630"/>
    <w:pPr>
      <w:spacing w:line="240" w:lineRule="auto"/>
      <w:jc w:val="both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6B0"/>
    <w:pPr>
      <w:keepNext/>
      <w:keepLines/>
      <w:spacing w:before="360" w:after="80"/>
      <w:jc w:val="center"/>
      <w:outlineLvl w:val="0"/>
    </w:pPr>
    <w:rPr>
      <w:rFonts w:eastAsiaTheme="majorEastAsia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231"/>
    <w:pPr>
      <w:keepNext/>
      <w:keepLines/>
      <w:spacing w:before="160" w:after="80"/>
      <w:outlineLvl w:val="1"/>
    </w:pPr>
    <w:rPr>
      <w:rFonts w:eastAsiaTheme="majorEastAsia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40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0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0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0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0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0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0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B0"/>
    <w:rPr>
      <w:rFonts w:eastAsiaTheme="majorEastAsia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231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402"/>
    <w:rPr>
      <w:rFonts w:asciiTheme="minorHAnsi" w:eastAsiaTheme="majorEastAsia" w:hAnsiTheme="minorHAnsi" w:cs="Times New Roman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02"/>
    <w:rPr>
      <w:rFonts w:asciiTheme="minorHAnsi" w:eastAsiaTheme="majorEastAsia" w:hAnsiTheme="minorHAnsi" w:cs="Times New Roman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02"/>
    <w:rPr>
      <w:rFonts w:asciiTheme="minorHAnsi" w:eastAsiaTheme="majorEastAsia" w:hAnsiTheme="minorHAnsi" w:cs="Times New Roman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02"/>
    <w:rPr>
      <w:rFonts w:asciiTheme="minorHAnsi" w:eastAsiaTheme="majorEastAsia" w:hAnsiTheme="minorHAnsi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02"/>
    <w:rPr>
      <w:rFonts w:asciiTheme="minorHAnsi" w:eastAsiaTheme="majorEastAsia" w:hAnsiTheme="minorHAnsi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02"/>
    <w:rPr>
      <w:rFonts w:asciiTheme="minorHAnsi" w:eastAsiaTheme="majorEastAsia" w:hAnsiTheme="minorHAnsi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02"/>
    <w:rPr>
      <w:rFonts w:asciiTheme="minorHAnsi" w:eastAsiaTheme="majorEastAsia" w:hAnsiTheme="minorHAnsi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02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02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0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02"/>
    <w:rPr>
      <w:rFonts w:asciiTheme="minorHAnsi" w:eastAsiaTheme="majorEastAsia" w:hAnsiTheme="minorHAnsi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02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02"/>
    <w:rPr>
      <w:rFonts w:cs="Times New Roman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02"/>
    <w:rPr>
      <w:rFonts w:cs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02"/>
    <w:rPr>
      <w:rFonts w:cs="Times New Roman"/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82402"/>
    <w:pPr>
      <w:spacing w:after="0" w:line="240" w:lineRule="auto"/>
    </w:pPr>
    <w:rPr>
      <w:szCs w:val="22"/>
    </w:rPr>
  </w:style>
  <w:style w:type="paragraph" w:styleId="Header">
    <w:name w:val="header"/>
    <w:basedOn w:val="Normal"/>
    <w:link w:val="HeaderChar"/>
    <w:uiPriority w:val="99"/>
    <w:unhideWhenUsed/>
    <w:rsid w:val="0002721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721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2721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7218"/>
    <w:rPr>
      <w:rFonts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8708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870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708C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48B"/>
    <w:rPr>
      <w:rFonts w:cs="Times New Roman"/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1A217A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7810E1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115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1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5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5BA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5727C7"/>
    <w:pPr>
      <w:spacing w:after="0"/>
    </w:pPr>
  </w:style>
  <w:style w:type="table" w:styleId="TableGrid">
    <w:name w:val="Table Grid"/>
    <w:basedOn w:val="TableNormal"/>
    <w:uiPriority w:val="39"/>
    <w:rsid w:val="00597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ngo\OneDrive\Desktop\PTI\TUGAS%20INDIVIDU%20PERTEMUAN%202%20Khaerul%20Nan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63278-55F1-4F9C-87BC-52FB219A8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TUGAS INDIVIDU PERTEMUAN 2 Khaerul Nanda</Template>
  <TotalTime>67</TotalTime>
  <Pages>7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labkom FT</cp:lastModifiedBy>
  <cp:revision>3</cp:revision>
  <cp:lastPrinted>2025-11-24T16:01:00Z</cp:lastPrinted>
  <dcterms:created xsi:type="dcterms:W3CDTF">2026-04-16T01:58:00Z</dcterms:created>
  <dcterms:modified xsi:type="dcterms:W3CDTF">2026-04-16T03:04:00Z</dcterms:modified>
</cp:coreProperties>
</file>